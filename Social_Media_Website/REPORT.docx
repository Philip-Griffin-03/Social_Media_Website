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ayout w:type="fixed"/>
        <w:tblLook w:val="0600" w:firstRow="0" w:lastRow="0" w:firstColumn="0" w:lastColumn="0" w:noHBand="1" w:noVBand="1"/>
      </w:tblPr>
      <w:tblGrid>
        <w:gridCol w:w="5395"/>
        <w:gridCol w:w="5237"/>
      </w:tblGrid>
      <w:tr w:rsidR="00A81248" w:rsidRPr="00F50E51" w14:paraId="1F219767" w14:textId="77777777" w:rsidTr="00A31A5B">
        <w:tc>
          <w:tcPr>
            <w:tcW w:w="5395" w:type="dxa"/>
          </w:tcPr>
          <w:p w14:paraId="448DF047" w14:textId="77777777" w:rsidR="00A81248" w:rsidRPr="00F50E51" w:rsidRDefault="00A81248" w:rsidP="00A81248">
            <w:pPr>
              <w:pStyle w:val="GraphicAnchor"/>
              <w:rPr>
                <w:noProof/>
                <w:lang w:val="en-GB"/>
              </w:rPr>
            </w:pPr>
          </w:p>
        </w:tc>
        <w:tc>
          <w:tcPr>
            <w:tcW w:w="5237" w:type="dxa"/>
          </w:tcPr>
          <w:p w14:paraId="1447BCC5" w14:textId="77777777" w:rsidR="00A81248" w:rsidRPr="00F50E51" w:rsidRDefault="00A81248" w:rsidP="00A81248">
            <w:pPr>
              <w:pStyle w:val="GraphicAnchor"/>
              <w:rPr>
                <w:noProof/>
                <w:lang w:val="en-GB"/>
              </w:rPr>
            </w:pPr>
          </w:p>
        </w:tc>
      </w:tr>
      <w:tr w:rsidR="00A81248" w:rsidRPr="00F50E51" w14:paraId="75DF2E7D" w14:textId="77777777" w:rsidTr="00A31A5B">
        <w:trPr>
          <w:trHeight w:val="2719"/>
        </w:trPr>
        <w:tc>
          <w:tcPr>
            <w:tcW w:w="5395" w:type="dxa"/>
          </w:tcPr>
          <w:p w14:paraId="66BA08FB" w14:textId="779B1A38" w:rsidR="00A81248" w:rsidRPr="00F50E51" w:rsidRDefault="00F751B0" w:rsidP="00C66528">
            <w:pPr>
              <w:pStyle w:val="Heading1"/>
              <w:rPr>
                <w:noProof/>
                <w:lang w:val="en-GB"/>
              </w:rPr>
            </w:pPr>
            <w:bookmarkStart w:id="0" w:name="_Toc184746962"/>
            <w:r>
              <w:rPr>
                <w:noProof/>
                <w:lang w:val="en-GB"/>
              </w:rPr>
              <w:t>Game Viewer</w:t>
            </w:r>
            <w:bookmarkEnd w:id="0"/>
          </w:p>
        </w:tc>
        <w:tc>
          <w:tcPr>
            <w:tcW w:w="5237" w:type="dxa"/>
          </w:tcPr>
          <w:p w14:paraId="09F778BA" w14:textId="77777777" w:rsidR="00A81248" w:rsidRPr="00F50E51" w:rsidRDefault="00A81248">
            <w:pPr>
              <w:rPr>
                <w:noProof/>
                <w:lang w:val="en-GB"/>
              </w:rPr>
            </w:pPr>
          </w:p>
        </w:tc>
      </w:tr>
      <w:tr w:rsidR="00A81248" w:rsidRPr="00F50E51" w14:paraId="1FC4DC2A" w14:textId="77777777" w:rsidTr="00A31A5B">
        <w:trPr>
          <w:trHeight w:val="8865"/>
        </w:trPr>
        <w:tc>
          <w:tcPr>
            <w:tcW w:w="5395" w:type="dxa"/>
          </w:tcPr>
          <w:p w14:paraId="0E077716" w14:textId="77777777" w:rsidR="00A81248" w:rsidRPr="00F50E51" w:rsidRDefault="00A81248">
            <w:pPr>
              <w:rPr>
                <w:noProof/>
                <w:lang w:val="en-GB"/>
              </w:rPr>
            </w:pPr>
            <w:r w:rsidRPr="00F50E51">
              <w:rPr>
                <w:noProof/>
                <w:lang w:val="en-GB" w:bidi="en-GB"/>
              </w:rPr>
              <mc:AlternateContent>
                <mc:Choice Requires="wpg">
                  <w:drawing>
                    <wp:anchor distT="0" distB="0" distL="114300" distR="114300" simplePos="0" relativeHeight="251659264" behindDoc="1" locked="0" layoutInCell="1" allowOverlap="1" wp14:anchorId="3F0173B5" wp14:editId="35C0BE6C">
                      <wp:simplePos x="0" y="0"/>
                      <wp:positionH relativeFrom="margin">
                        <wp:posOffset>-449580</wp:posOffset>
                      </wp:positionH>
                      <wp:positionV relativeFrom="page">
                        <wp:posOffset>-2246630</wp:posOffset>
                      </wp:positionV>
                      <wp:extent cx="7772400" cy="10687050"/>
                      <wp:effectExtent l="0" t="0" r="0" b="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03FD481A" id="Group 1" o:spid="_x0000_s1026" alt="&quot;&quot;" style="position:absolute;margin-left:-35.4pt;margin-top:-176.9pt;width:612pt;height:841.5pt;z-index:-25165721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c>
          <w:tcPr>
            <w:tcW w:w="5237" w:type="dxa"/>
          </w:tcPr>
          <w:p w14:paraId="4F703C44" w14:textId="77777777" w:rsidR="00A81248" w:rsidRPr="00F50E51" w:rsidRDefault="00A81248">
            <w:pPr>
              <w:rPr>
                <w:noProof/>
                <w:lang w:val="en-GB"/>
              </w:rPr>
            </w:pPr>
          </w:p>
        </w:tc>
      </w:tr>
      <w:tr w:rsidR="00A81248" w:rsidRPr="00F50E51" w14:paraId="52587BDA" w14:textId="77777777" w:rsidTr="00A31A5B">
        <w:trPr>
          <w:trHeight w:val="1299"/>
        </w:trPr>
        <w:tc>
          <w:tcPr>
            <w:tcW w:w="5395" w:type="dxa"/>
          </w:tcPr>
          <w:p w14:paraId="5E3EFA78" w14:textId="77777777" w:rsidR="00A81248" w:rsidRPr="00A07D84" w:rsidRDefault="00A81248" w:rsidP="00A07D84"/>
        </w:tc>
        <w:tc>
          <w:tcPr>
            <w:tcW w:w="5237" w:type="dxa"/>
          </w:tcPr>
          <w:p w14:paraId="311BA4D0" w14:textId="1A16B5AA" w:rsidR="00A81248" w:rsidRPr="00A07D84" w:rsidRDefault="00A81248" w:rsidP="00A07D84"/>
          <w:p w14:paraId="0C8E8387" w14:textId="2188FD3E" w:rsidR="00A81248" w:rsidRPr="00A07D84" w:rsidRDefault="00414712" w:rsidP="00A07D84">
            <w:r w:rsidRPr="00A07D84">
              <w:t>Web Development</w:t>
            </w:r>
          </w:p>
        </w:tc>
      </w:tr>
      <w:tr w:rsidR="00A81248" w:rsidRPr="00F50E51" w14:paraId="0C654CC2" w14:textId="77777777" w:rsidTr="00A31A5B">
        <w:trPr>
          <w:trHeight w:val="1402"/>
        </w:trPr>
        <w:tc>
          <w:tcPr>
            <w:tcW w:w="5395" w:type="dxa"/>
          </w:tcPr>
          <w:p w14:paraId="279441AC" w14:textId="77777777" w:rsidR="00A81248" w:rsidRPr="00A07D84" w:rsidRDefault="00A81248" w:rsidP="00A07D84"/>
        </w:tc>
        <w:tc>
          <w:tcPr>
            <w:tcW w:w="5237" w:type="dxa"/>
          </w:tcPr>
          <w:p w14:paraId="3962550B" w14:textId="3690749E" w:rsidR="00A81248" w:rsidRPr="00A07D84" w:rsidRDefault="00414712" w:rsidP="00A07D84">
            <w:r w:rsidRPr="00A07D84">
              <w:t>Philip Griffin</w:t>
            </w:r>
            <w:r w:rsidR="00C66528" w:rsidRPr="00A07D84">
              <w:t xml:space="preserve"> </w:t>
            </w:r>
          </w:p>
        </w:tc>
      </w:tr>
    </w:tbl>
    <w:p w14:paraId="253E6613" w14:textId="77777777" w:rsidR="000C4ED1" w:rsidRPr="00F50E51" w:rsidRDefault="000C4ED1">
      <w:pPr>
        <w:rPr>
          <w:noProof/>
          <w:lang w:val="en-GB"/>
        </w:rPr>
      </w:pPr>
    </w:p>
    <w:p w14:paraId="45253224" w14:textId="70114D96" w:rsidR="00A81248" w:rsidRDefault="00A81248">
      <w:pPr>
        <w:rPr>
          <w:noProof/>
          <w:lang w:val="en-GB"/>
        </w:rPr>
      </w:pPr>
    </w:p>
    <w:sdt>
      <w:sdtPr>
        <w:rPr>
          <w:rFonts w:asciiTheme="minorHAnsi" w:eastAsiaTheme="minorHAnsi" w:hAnsiTheme="minorHAnsi" w:cstheme="minorBidi"/>
          <w:color w:val="auto"/>
          <w:sz w:val="24"/>
          <w:szCs w:val="24"/>
        </w:rPr>
        <w:id w:val="1514493224"/>
        <w:docPartObj>
          <w:docPartGallery w:val="Table of Contents"/>
          <w:docPartUnique/>
        </w:docPartObj>
      </w:sdtPr>
      <w:sdtEndPr>
        <w:rPr>
          <w:b/>
          <w:bCs/>
          <w:noProof/>
        </w:rPr>
      </w:sdtEndPr>
      <w:sdtContent>
        <w:p w14:paraId="410E7A9D" w14:textId="2C1E9ABB" w:rsidR="00ED667C" w:rsidRDefault="00ED667C">
          <w:pPr>
            <w:pStyle w:val="TOCHeading"/>
          </w:pPr>
          <w:r>
            <w:t>Contents</w:t>
          </w:r>
        </w:p>
        <w:p w14:paraId="667C4BC9" w14:textId="77777777" w:rsidR="00ED667C" w:rsidRPr="00ED667C" w:rsidRDefault="00ED667C" w:rsidP="00ED667C"/>
        <w:p w14:paraId="19AADE65" w14:textId="7737FE5B" w:rsidR="003A2C27" w:rsidRDefault="00ED667C">
          <w:pPr>
            <w:pStyle w:val="TOC1"/>
            <w:tabs>
              <w:tab w:val="right" w:leader="dot" w:pos="10648"/>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184746962" w:history="1">
            <w:r w:rsidR="003A2C27" w:rsidRPr="00EB52F2">
              <w:rPr>
                <w:rStyle w:val="Hyperlink"/>
                <w:noProof/>
                <w:lang w:val="en-GB"/>
              </w:rPr>
              <w:t>Game Viewer</w:t>
            </w:r>
            <w:r w:rsidR="003A2C27">
              <w:rPr>
                <w:noProof/>
                <w:webHidden/>
              </w:rPr>
              <w:tab/>
            </w:r>
            <w:r w:rsidR="003A2C27">
              <w:rPr>
                <w:noProof/>
                <w:webHidden/>
              </w:rPr>
              <w:fldChar w:fldCharType="begin"/>
            </w:r>
            <w:r w:rsidR="003A2C27">
              <w:rPr>
                <w:noProof/>
                <w:webHidden/>
              </w:rPr>
              <w:instrText xml:space="preserve"> PAGEREF _Toc184746962 \h </w:instrText>
            </w:r>
            <w:r w:rsidR="003A2C27">
              <w:rPr>
                <w:noProof/>
                <w:webHidden/>
              </w:rPr>
            </w:r>
            <w:r w:rsidR="003A2C27">
              <w:rPr>
                <w:noProof/>
                <w:webHidden/>
              </w:rPr>
              <w:fldChar w:fldCharType="separate"/>
            </w:r>
            <w:r w:rsidR="003A2C27">
              <w:rPr>
                <w:noProof/>
                <w:webHidden/>
              </w:rPr>
              <w:t>1</w:t>
            </w:r>
            <w:r w:rsidR="003A2C27">
              <w:rPr>
                <w:noProof/>
                <w:webHidden/>
              </w:rPr>
              <w:fldChar w:fldCharType="end"/>
            </w:r>
          </w:hyperlink>
        </w:p>
        <w:p w14:paraId="4B22889B" w14:textId="2227DDEC" w:rsidR="003A2C27" w:rsidRDefault="003A2C27">
          <w:pPr>
            <w:pStyle w:val="TOC1"/>
            <w:tabs>
              <w:tab w:val="right" w:leader="dot" w:pos="10648"/>
            </w:tabs>
            <w:rPr>
              <w:rFonts w:eastAsiaTheme="minorEastAsia"/>
              <w:noProof/>
              <w:kern w:val="2"/>
              <w:lang w:val="en-GB" w:eastAsia="en-GB"/>
              <w14:ligatures w14:val="standardContextual"/>
            </w:rPr>
          </w:pPr>
          <w:hyperlink w:anchor="_Toc184746963" w:history="1">
            <w:r w:rsidRPr="00EB52F2">
              <w:rPr>
                <w:rStyle w:val="Hyperlink"/>
                <w:bCs/>
                <w:noProof/>
                <w:lang w:val="en-GB"/>
              </w:rPr>
              <w:t>Introduction:</w:t>
            </w:r>
            <w:r>
              <w:rPr>
                <w:noProof/>
                <w:webHidden/>
              </w:rPr>
              <w:tab/>
            </w:r>
            <w:r>
              <w:rPr>
                <w:noProof/>
                <w:webHidden/>
              </w:rPr>
              <w:fldChar w:fldCharType="begin"/>
            </w:r>
            <w:r>
              <w:rPr>
                <w:noProof/>
                <w:webHidden/>
              </w:rPr>
              <w:instrText xml:space="preserve"> PAGEREF _Toc184746963 \h </w:instrText>
            </w:r>
            <w:r>
              <w:rPr>
                <w:noProof/>
                <w:webHidden/>
              </w:rPr>
            </w:r>
            <w:r>
              <w:rPr>
                <w:noProof/>
                <w:webHidden/>
              </w:rPr>
              <w:fldChar w:fldCharType="separate"/>
            </w:r>
            <w:r>
              <w:rPr>
                <w:noProof/>
                <w:webHidden/>
              </w:rPr>
              <w:t>3</w:t>
            </w:r>
            <w:r>
              <w:rPr>
                <w:noProof/>
                <w:webHidden/>
              </w:rPr>
              <w:fldChar w:fldCharType="end"/>
            </w:r>
          </w:hyperlink>
        </w:p>
        <w:p w14:paraId="06DF79D4" w14:textId="0277C882" w:rsidR="003A2C27" w:rsidRDefault="003A2C27">
          <w:pPr>
            <w:pStyle w:val="TOC1"/>
            <w:tabs>
              <w:tab w:val="right" w:leader="dot" w:pos="10648"/>
            </w:tabs>
            <w:rPr>
              <w:rFonts w:eastAsiaTheme="minorEastAsia"/>
              <w:noProof/>
              <w:kern w:val="2"/>
              <w:lang w:val="en-GB" w:eastAsia="en-GB"/>
              <w14:ligatures w14:val="standardContextual"/>
            </w:rPr>
          </w:pPr>
          <w:hyperlink w:anchor="_Toc184746964" w:history="1">
            <w:r w:rsidRPr="00EB52F2">
              <w:rPr>
                <w:rStyle w:val="Hyperlink"/>
                <w:bCs/>
                <w:noProof/>
                <w:lang w:val="en-GB"/>
              </w:rPr>
              <w:t>Screenshots:</w:t>
            </w:r>
            <w:r>
              <w:rPr>
                <w:noProof/>
                <w:webHidden/>
              </w:rPr>
              <w:tab/>
            </w:r>
            <w:r>
              <w:rPr>
                <w:noProof/>
                <w:webHidden/>
              </w:rPr>
              <w:fldChar w:fldCharType="begin"/>
            </w:r>
            <w:r>
              <w:rPr>
                <w:noProof/>
                <w:webHidden/>
              </w:rPr>
              <w:instrText xml:space="preserve"> PAGEREF _Toc184746964 \h </w:instrText>
            </w:r>
            <w:r>
              <w:rPr>
                <w:noProof/>
                <w:webHidden/>
              </w:rPr>
            </w:r>
            <w:r>
              <w:rPr>
                <w:noProof/>
                <w:webHidden/>
              </w:rPr>
              <w:fldChar w:fldCharType="separate"/>
            </w:r>
            <w:r>
              <w:rPr>
                <w:noProof/>
                <w:webHidden/>
              </w:rPr>
              <w:t>3</w:t>
            </w:r>
            <w:r>
              <w:rPr>
                <w:noProof/>
                <w:webHidden/>
              </w:rPr>
              <w:fldChar w:fldCharType="end"/>
            </w:r>
          </w:hyperlink>
        </w:p>
        <w:p w14:paraId="4651737C" w14:textId="37AF5440" w:rsidR="003A2C27" w:rsidRDefault="003A2C27">
          <w:pPr>
            <w:pStyle w:val="TOC2"/>
            <w:tabs>
              <w:tab w:val="right" w:leader="dot" w:pos="10648"/>
            </w:tabs>
            <w:rPr>
              <w:rFonts w:eastAsiaTheme="minorEastAsia"/>
              <w:noProof/>
              <w:kern w:val="2"/>
              <w:lang w:val="en-GB" w:eastAsia="en-GB"/>
              <w14:ligatures w14:val="standardContextual"/>
            </w:rPr>
          </w:pPr>
          <w:hyperlink w:anchor="_Toc184746965" w:history="1">
            <w:r w:rsidRPr="00EB52F2">
              <w:rPr>
                <w:rStyle w:val="Hyperlink"/>
                <w:noProof/>
                <w:lang w:val="en-GB"/>
              </w:rPr>
              <w:t>Home Page:</w:t>
            </w:r>
            <w:r>
              <w:rPr>
                <w:noProof/>
                <w:webHidden/>
              </w:rPr>
              <w:tab/>
            </w:r>
            <w:r>
              <w:rPr>
                <w:noProof/>
                <w:webHidden/>
              </w:rPr>
              <w:fldChar w:fldCharType="begin"/>
            </w:r>
            <w:r>
              <w:rPr>
                <w:noProof/>
                <w:webHidden/>
              </w:rPr>
              <w:instrText xml:space="preserve"> PAGEREF _Toc184746965 \h </w:instrText>
            </w:r>
            <w:r>
              <w:rPr>
                <w:noProof/>
                <w:webHidden/>
              </w:rPr>
            </w:r>
            <w:r>
              <w:rPr>
                <w:noProof/>
                <w:webHidden/>
              </w:rPr>
              <w:fldChar w:fldCharType="separate"/>
            </w:r>
            <w:r>
              <w:rPr>
                <w:noProof/>
                <w:webHidden/>
              </w:rPr>
              <w:t>3</w:t>
            </w:r>
            <w:r>
              <w:rPr>
                <w:noProof/>
                <w:webHidden/>
              </w:rPr>
              <w:fldChar w:fldCharType="end"/>
            </w:r>
          </w:hyperlink>
        </w:p>
        <w:p w14:paraId="3DC8421A" w14:textId="6B29B257" w:rsidR="003A2C27" w:rsidRDefault="003A2C27">
          <w:pPr>
            <w:pStyle w:val="TOC2"/>
            <w:tabs>
              <w:tab w:val="right" w:leader="dot" w:pos="10648"/>
            </w:tabs>
            <w:rPr>
              <w:rFonts w:eastAsiaTheme="minorEastAsia"/>
              <w:noProof/>
              <w:kern w:val="2"/>
              <w:lang w:val="en-GB" w:eastAsia="en-GB"/>
              <w14:ligatures w14:val="standardContextual"/>
            </w:rPr>
          </w:pPr>
          <w:hyperlink w:anchor="_Toc184746966" w:history="1">
            <w:r w:rsidRPr="00EB52F2">
              <w:rPr>
                <w:rStyle w:val="Hyperlink"/>
                <w:noProof/>
                <w:lang w:val="en-GB"/>
              </w:rPr>
              <w:t>Login:</w:t>
            </w:r>
            <w:r>
              <w:rPr>
                <w:noProof/>
                <w:webHidden/>
              </w:rPr>
              <w:tab/>
            </w:r>
            <w:r>
              <w:rPr>
                <w:noProof/>
                <w:webHidden/>
              </w:rPr>
              <w:fldChar w:fldCharType="begin"/>
            </w:r>
            <w:r>
              <w:rPr>
                <w:noProof/>
                <w:webHidden/>
              </w:rPr>
              <w:instrText xml:space="preserve"> PAGEREF _Toc184746966 \h </w:instrText>
            </w:r>
            <w:r>
              <w:rPr>
                <w:noProof/>
                <w:webHidden/>
              </w:rPr>
            </w:r>
            <w:r>
              <w:rPr>
                <w:noProof/>
                <w:webHidden/>
              </w:rPr>
              <w:fldChar w:fldCharType="separate"/>
            </w:r>
            <w:r>
              <w:rPr>
                <w:noProof/>
                <w:webHidden/>
              </w:rPr>
              <w:t>3</w:t>
            </w:r>
            <w:r>
              <w:rPr>
                <w:noProof/>
                <w:webHidden/>
              </w:rPr>
              <w:fldChar w:fldCharType="end"/>
            </w:r>
          </w:hyperlink>
        </w:p>
        <w:p w14:paraId="469CA20E" w14:textId="15BF5157" w:rsidR="003A2C27" w:rsidRDefault="003A2C27">
          <w:pPr>
            <w:pStyle w:val="TOC3"/>
            <w:tabs>
              <w:tab w:val="right" w:leader="dot" w:pos="10648"/>
            </w:tabs>
            <w:rPr>
              <w:rFonts w:eastAsiaTheme="minorEastAsia"/>
              <w:noProof/>
              <w:kern w:val="2"/>
              <w:lang w:val="en-GB" w:eastAsia="en-GB"/>
              <w14:ligatures w14:val="standardContextual"/>
            </w:rPr>
          </w:pPr>
          <w:hyperlink w:anchor="_Toc184746967" w:history="1">
            <w:r w:rsidRPr="00EB52F2">
              <w:rPr>
                <w:rStyle w:val="Hyperlink"/>
                <w:noProof/>
                <w:lang w:val="en-GB"/>
              </w:rPr>
              <w:t>Login Functionality:</w:t>
            </w:r>
            <w:r>
              <w:rPr>
                <w:noProof/>
                <w:webHidden/>
              </w:rPr>
              <w:tab/>
            </w:r>
            <w:r>
              <w:rPr>
                <w:noProof/>
                <w:webHidden/>
              </w:rPr>
              <w:fldChar w:fldCharType="begin"/>
            </w:r>
            <w:r>
              <w:rPr>
                <w:noProof/>
                <w:webHidden/>
              </w:rPr>
              <w:instrText xml:space="preserve"> PAGEREF _Toc184746967 \h </w:instrText>
            </w:r>
            <w:r>
              <w:rPr>
                <w:noProof/>
                <w:webHidden/>
              </w:rPr>
            </w:r>
            <w:r>
              <w:rPr>
                <w:noProof/>
                <w:webHidden/>
              </w:rPr>
              <w:fldChar w:fldCharType="separate"/>
            </w:r>
            <w:r>
              <w:rPr>
                <w:noProof/>
                <w:webHidden/>
              </w:rPr>
              <w:t>4</w:t>
            </w:r>
            <w:r>
              <w:rPr>
                <w:noProof/>
                <w:webHidden/>
              </w:rPr>
              <w:fldChar w:fldCharType="end"/>
            </w:r>
          </w:hyperlink>
        </w:p>
        <w:p w14:paraId="0201DF49" w14:textId="5411AFA4" w:rsidR="003A2C27" w:rsidRDefault="003A2C27">
          <w:pPr>
            <w:pStyle w:val="TOC2"/>
            <w:tabs>
              <w:tab w:val="right" w:leader="dot" w:pos="10648"/>
            </w:tabs>
            <w:rPr>
              <w:rFonts w:eastAsiaTheme="minorEastAsia"/>
              <w:noProof/>
              <w:kern w:val="2"/>
              <w:lang w:val="en-GB" w:eastAsia="en-GB"/>
              <w14:ligatures w14:val="standardContextual"/>
            </w:rPr>
          </w:pPr>
          <w:hyperlink w:anchor="_Toc184746968" w:history="1">
            <w:r w:rsidRPr="00EB52F2">
              <w:rPr>
                <w:rStyle w:val="Hyperlink"/>
                <w:noProof/>
                <w:lang w:val="en-GB"/>
              </w:rPr>
              <w:t>Registration:</w:t>
            </w:r>
            <w:r>
              <w:rPr>
                <w:noProof/>
                <w:webHidden/>
              </w:rPr>
              <w:tab/>
            </w:r>
            <w:r>
              <w:rPr>
                <w:noProof/>
                <w:webHidden/>
              </w:rPr>
              <w:fldChar w:fldCharType="begin"/>
            </w:r>
            <w:r>
              <w:rPr>
                <w:noProof/>
                <w:webHidden/>
              </w:rPr>
              <w:instrText xml:space="preserve"> PAGEREF _Toc184746968 \h </w:instrText>
            </w:r>
            <w:r>
              <w:rPr>
                <w:noProof/>
                <w:webHidden/>
              </w:rPr>
            </w:r>
            <w:r>
              <w:rPr>
                <w:noProof/>
                <w:webHidden/>
              </w:rPr>
              <w:fldChar w:fldCharType="separate"/>
            </w:r>
            <w:r>
              <w:rPr>
                <w:noProof/>
                <w:webHidden/>
              </w:rPr>
              <w:t>5</w:t>
            </w:r>
            <w:r>
              <w:rPr>
                <w:noProof/>
                <w:webHidden/>
              </w:rPr>
              <w:fldChar w:fldCharType="end"/>
            </w:r>
          </w:hyperlink>
        </w:p>
        <w:p w14:paraId="1CDFB216" w14:textId="5ED47F40" w:rsidR="003A2C27" w:rsidRDefault="003A2C27">
          <w:pPr>
            <w:pStyle w:val="TOC3"/>
            <w:tabs>
              <w:tab w:val="right" w:leader="dot" w:pos="10648"/>
            </w:tabs>
            <w:rPr>
              <w:rFonts w:eastAsiaTheme="minorEastAsia"/>
              <w:noProof/>
              <w:kern w:val="2"/>
              <w:lang w:val="en-GB" w:eastAsia="en-GB"/>
              <w14:ligatures w14:val="standardContextual"/>
            </w:rPr>
          </w:pPr>
          <w:hyperlink w:anchor="_Toc184746969" w:history="1">
            <w:r w:rsidRPr="00EB52F2">
              <w:rPr>
                <w:rStyle w:val="Hyperlink"/>
                <w:noProof/>
                <w:lang w:val="en-GB"/>
              </w:rPr>
              <w:t>Registration Functionality:</w:t>
            </w:r>
            <w:r>
              <w:rPr>
                <w:noProof/>
                <w:webHidden/>
              </w:rPr>
              <w:tab/>
            </w:r>
            <w:r>
              <w:rPr>
                <w:noProof/>
                <w:webHidden/>
              </w:rPr>
              <w:fldChar w:fldCharType="begin"/>
            </w:r>
            <w:r>
              <w:rPr>
                <w:noProof/>
                <w:webHidden/>
              </w:rPr>
              <w:instrText xml:space="preserve"> PAGEREF _Toc184746969 \h </w:instrText>
            </w:r>
            <w:r>
              <w:rPr>
                <w:noProof/>
                <w:webHidden/>
              </w:rPr>
            </w:r>
            <w:r>
              <w:rPr>
                <w:noProof/>
                <w:webHidden/>
              </w:rPr>
              <w:fldChar w:fldCharType="separate"/>
            </w:r>
            <w:r>
              <w:rPr>
                <w:noProof/>
                <w:webHidden/>
              </w:rPr>
              <w:t>5</w:t>
            </w:r>
            <w:r>
              <w:rPr>
                <w:noProof/>
                <w:webHidden/>
              </w:rPr>
              <w:fldChar w:fldCharType="end"/>
            </w:r>
          </w:hyperlink>
        </w:p>
        <w:p w14:paraId="4CBFC32C" w14:textId="0EB105B3" w:rsidR="003A2C27" w:rsidRDefault="003A2C27">
          <w:pPr>
            <w:pStyle w:val="TOC2"/>
            <w:tabs>
              <w:tab w:val="right" w:leader="dot" w:pos="10648"/>
            </w:tabs>
            <w:rPr>
              <w:rFonts w:eastAsiaTheme="minorEastAsia"/>
              <w:noProof/>
              <w:kern w:val="2"/>
              <w:lang w:val="en-GB" w:eastAsia="en-GB"/>
              <w14:ligatures w14:val="standardContextual"/>
            </w:rPr>
          </w:pPr>
          <w:hyperlink w:anchor="_Toc184746970" w:history="1">
            <w:r w:rsidRPr="00EB52F2">
              <w:rPr>
                <w:rStyle w:val="Hyperlink"/>
                <w:noProof/>
              </w:rPr>
              <w:t>Post Content:</w:t>
            </w:r>
            <w:r>
              <w:rPr>
                <w:noProof/>
                <w:webHidden/>
              </w:rPr>
              <w:tab/>
            </w:r>
            <w:r>
              <w:rPr>
                <w:noProof/>
                <w:webHidden/>
              </w:rPr>
              <w:fldChar w:fldCharType="begin"/>
            </w:r>
            <w:r>
              <w:rPr>
                <w:noProof/>
                <w:webHidden/>
              </w:rPr>
              <w:instrText xml:space="preserve"> PAGEREF _Toc184746970 \h </w:instrText>
            </w:r>
            <w:r>
              <w:rPr>
                <w:noProof/>
                <w:webHidden/>
              </w:rPr>
            </w:r>
            <w:r>
              <w:rPr>
                <w:noProof/>
                <w:webHidden/>
              </w:rPr>
              <w:fldChar w:fldCharType="separate"/>
            </w:r>
            <w:r>
              <w:rPr>
                <w:noProof/>
                <w:webHidden/>
              </w:rPr>
              <w:t>6</w:t>
            </w:r>
            <w:r>
              <w:rPr>
                <w:noProof/>
                <w:webHidden/>
              </w:rPr>
              <w:fldChar w:fldCharType="end"/>
            </w:r>
          </w:hyperlink>
        </w:p>
        <w:p w14:paraId="73AF3CE8" w14:textId="18C21FDF" w:rsidR="003A2C27" w:rsidRDefault="003A2C27">
          <w:pPr>
            <w:pStyle w:val="TOC3"/>
            <w:tabs>
              <w:tab w:val="right" w:leader="dot" w:pos="10648"/>
            </w:tabs>
            <w:rPr>
              <w:rFonts w:eastAsiaTheme="minorEastAsia"/>
              <w:noProof/>
              <w:kern w:val="2"/>
              <w:lang w:val="en-GB" w:eastAsia="en-GB"/>
              <w14:ligatures w14:val="standardContextual"/>
            </w:rPr>
          </w:pPr>
          <w:hyperlink w:anchor="_Toc184746971" w:history="1">
            <w:r w:rsidRPr="00EB52F2">
              <w:rPr>
                <w:rStyle w:val="Hyperlink"/>
                <w:noProof/>
                <w:lang w:val="en-GB"/>
              </w:rPr>
              <w:t>Content Functionality:</w:t>
            </w:r>
            <w:r>
              <w:rPr>
                <w:noProof/>
                <w:webHidden/>
              </w:rPr>
              <w:tab/>
            </w:r>
            <w:r>
              <w:rPr>
                <w:noProof/>
                <w:webHidden/>
              </w:rPr>
              <w:fldChar w:fldCharType="begin"/>
            </w:r>
            <w:r>
              <w:rPr>
                <w:noProof/>
                <w:webHidden/>
              </w:rPr>
              <w:instrText xml:space="preserve"> PAGEREF _Toc184746971 \h </w:instrText>
            </w:r>
            <w:r>
              <w:rPr>
                <w:noProof/>
                <w:webHidden/>
              </w:rPr>
            </w:r>
            <w:r>
              <w:rPr>
                <w:noProof/>
                <w:webHidden/>
              </w:rPr>
              <w:fldChar w:fldCharType="separate"/>
            </w:r>
            <w:r>
              <w:rPr>
                <w:noProof/>
                <w:webHidden/>
              </w:rPr>
              <w:t>6</w:t>
            </w:r>
            <w:r>
              <w:rPr>
                <w:noProof/>
                <w:webHidden/>
              </w:rPr>
              <w:fldChar w:fldCharType="end"/>
            </w:r>
          </w:hyperlink>
        </w:p>
        <w:p w14:paraId="24C08CE4" w14:textId="3446A47E" w:rsidR="003A2C27" w:rsidRDefault="003A2C27">
          <w:pPr>
            <w:pStyle w:val="TOC2"/>
            <w:tabs>
              <w:tab w:val="right" w:leader="dot" w:pos="10648"/>
            </w:tabs>
            <w:rPr>
              <w:rFonts w:eastAsiaTheme="minorEastAsia"/>
              <w:noProof/>
              <w:kern w:val="2"/>
              <w:lang w:val="en-GB" w:eastAsia="en-GB"/>
              <w14:ligatures w14:val="standardContextual"/>
            </w:rPr>
          </w:pPr>
          <w:hyperlink w:anchor="_Toc184746972" w:history="1">
            <w:r w:rsidRPr="00EB52F2">
              <w:rPr>
                <w:rStyle w:val="Hyperlink"/>
                <w:noProof/>
                <w:lang w:val="en-GB"/>
              </w:rPr>
              <w:t>Search:</w:t>
            </w:r>
            <w:r>
              <w:rPr>
                <w:noProof/>
                <w:webHidden/>
              </w:rPr>
              <w:tab/>
            </w:r>
            <w:r>
              <w:rPr>
                <w:noProof/>
                <w:webHidden/>
              </w:rPr>
              <w:fldChar w:fldCharType="begin"/>
            </w:r>
            <w:r>
              <w:rPr>
                <w:noProof/>
                <w:webHidden/>
              </w:rPr>
              <w:instrText xml:space="preserve"> PAGEREF _Toc184746972 \h </w:instrText>
            </w:r>
            <w:r>
              <w:rPr>
                <w:noProof/>
                <w:webHidden/>
              </w:rPr>
            </w:r>
            <w:r>
              <w:rPr>
                <w:noProof/>
                <w:webHidden/>
              </w:rPr>
              <w:fldChar w:fldCharType="separate"/>
            </w:r>
            <w:r>
              <w:rPr>
                <w:noProof/>
                <w:webHidden/>
              </w:rPr>
              <w:t>7</w:t>
            </w:r>
            <w:r>
              <w:rPr>
                <w:noProof/>
                <w:webHidden/>
              </w:rPr>
              <w:fldChar w:fldCharType="end"/>
            </w:r>
          </w:hyperlink>
        </w:p>
        <w:p w14:paraId="09E9BD01" w14:textId="29B5646E" w:rsidR="003A2C27" w:rsidRDefault="003A2C27">
          <w:pPr>
            <w:pStyle w:val="TOC3"/>
            <w:tabs>
              <w:tab w:val="right" w:leader="dot" w:pos="10648"/>
            </w:tabs>
            <w:rPr>
              <w:rFonts w:eastAsiaTheme="minorEastAsia"/>
              <w:noProof/>
              <w:kern w:val="2"/>
              <w:lang w:val="en-GB" w:eastAsia="en-GB"/>
              <w14:ligatures w14:val="standardContextual"/>
            </w:rPr>
          </w:pPr>
          <w:hyperlink w:anchor="_Toc184746973" w:history="1">
            <w:r w:rsidRPr="00EB52F2">
              <w:rPr>
                <w:rStyle w:val="Hyperlink"/>
                <w:noProof/>
                <w:lang w:val="en-GB"/>
              </w:rPr>
              <w:t>Search Functionality:</w:t>
            </w:r>
            <w:r>
              <w:rPr>
                <w:noProof/>
                <w:webHidden/>
              </w:rPr>
              <w:tab/>
            </w:r>
            <w:r>
              <w:rPr>
                <w:noProof/>
                <w:webHidden/>
              </w:rPr>
              <w:fldChar w:fldCharType="begin"/>
            </w:r>
            <w:r>
              <w:rPr>
                <w:noProof/>
                <w:webHidden/>
              </w:rPr>
              <w:instrText xml:space="preserve"> PAGEREF _Toc184746973 \h </w:instrText>
            </w:r>
            <w:r>
              <w:rPr>
                <w:noProof/>
                <w:webHidden/>
              </w:rPr>
            </w:r>
            <w:r>
              <w:rPr>
                <w:noProof/>
                <w:webHidden/>
              </w:rPr>
              <w:fldChar w:fldCharType="separate"/>
            </w:r>
            <w:r>
              <w:rPr>
                <w:noProof/>
                <w:webHidden/>
              </w:rPr>
              <w:t>8</w:t>
            </w:r>
            <w:r>
              <w:rPr>
                <w:noProof/>
                <w:webHidden/>
              </w:rPr>
              <w:fldChar w:fldCharType="end"/>
            </w:r>
          </w:hyperlink>
        </w:p>
        <w:p w14:paraId="67048F5A" w14:textId="06B99046" w:rsidR="003A2C27" w:rsidRDefault="003A2C27">
          <w:pPr>
            <w:pStyle w:val="TOC2"/>
            <w:tabs>
              <w:tab w:val="right" w:leader="dot" w:pos="10648"/>
            </w:tabs>
            <w:rPr>
              <w:rFonts w:eastAsiaTheme="minorEastAsia"/>
              <w:noProof/>
              <w:kern w:val="2"/>
              <w:lang w:val="en-GB" w:eastAsia="en-GB"/>
              <w14:ligatures w14:val="standardContextual"/>
            </w:rPr>
          </w:pPr>
          <w:hyperlink w:anchor="_Toc184746974" w:history="1">
            <w:r w:rsidRPr="00EB52F2">
              <w:rPr>
                <w:rStyle w:val="Hyperlink"/>
                <w:noProof/>
                <w:lang w:val="en-GB"/>
              </w:rPr>
              <w:t>Postman:</w:t>
            </w:r>
            <w:r>
              <w:rPr>
                <w:noProof/>
                <w:webHidden/>
              </w:rPr>
              <w:tab/>
            </w:r>
            <w:r>
              <w:rPr>
                <w:noProof/>
                <w:webHidden/>
              </w:rPr>
              <w:fldChar w:fldCharType="begin"/>
            </w:r>
            <w:r>
              <w:rPr>
                <w:noProof/>
                <w:webHidden/>
              </w:rPr>
              <w:instrText xml:space="preserve"> PAGEREF _Toc184746974 \h </w:instrText>
            </w:r>
            <w:r>
              <w:rPr>
                <w:noProof/>
                <w:webHidden/>
              </w:rPr>
            </w:r>
            <w:r>
              <w:rPr>
                <w:noProof/>
                <w:webHidden/>
              </w:rPr>
              <w:fldChar w:fldCharType="separate"/>
            </w:r>
            <w:r>
              <w:rPr>
                <w:noProof/>
                <w:webHidden/>
              </w:rPr>
              <w:t>9</w:t>
            </w:r>
            <w:r>
              <w:rPr>
                <w:noProof/>
                <w:webHidden/>
              </w:rPr>
              <w:fldChar w:fldCharType="end"/>
            </w:r>
          </w:hyperlink>
        </w:p>
        <w:p w14:paraId="34FC4E2E" w14:textId="273AA82A" w:rsidR="003A2C27" w:rsidRDefault="003A2C27">
          <w:pPr>
            <w:pStyle w:val="TOC3"/>
            <w:tabs>
              <w:tab w:val="right" w:leader="dot" w:pos="10648"/>
            </w:tabs>
            <w:rPr>
              <w:rFonts w:eastAsiaTheme="minorEastAsia"/>
              <w:noProof/>
              <w:kern w:val="2"/>
              <w:lang w:val="en-GB" w:eastAsia="en-GB"/>
              <w14:ligatures w14:val="standardContextual"/>
            </w:rPr>
          </w:pPr>
          <w:hyperlink w:anchor="_Toc184746975" w:history="1">
            <w:r w:rsidRPr="00EB52F2">
              <w:rPr>
                <w:rStyle w:val="Hyperlink"/>
                <w:noProof/>
                <w:lang w:val="en-GB"/>
              </w:rPr>
              <w:t>Screenshots:</w:t>
            </w:r>
            <w:r>
              <w:rPr>
                <w:noProof/>
                <w:webHidden/>
              </w:rPr>
              <w:tab/>
            </w:r>
            <w:r>
              <w:rPr>
                <w:noProof/>
                <w:webHidden/>
              </w:rPr>
              <w:fldChar w:fldCharType="begin"/>
            </w:r>
            <w:r>
              <w:rPr>
                <w:noProof/>
                <w:webHidden/>
              </w:rPr>
              <w:instrText xml:space="preserve"> PAGEREF _Toc184746975 \h </w:instrText>
            </w:r>
            <w:r>
              <w:rPr>
                <w:noProof/>
                <w:webHidden/>
              </w:rPr>
            </w:r>
            <w:r>
              <w:rPr>
                <w:noProof/>
                <w:webHidden/>
              </w:rPr>
              <w:fldChar w:fldCharType="separate"/>
            </w:r>
            <w:r>
              <w:rPr>
                <w:noProof/>
                <w:webHidden/>
              </w:rPr>
              <w:t>9</w:t>
            </w:r>
            <w:r>
              <w:rPr>
                <w:noProof/>
                <w:webHidden/>
              </w:rPr>
              <w:fldChar w:fldCharType="end"/>
            </w:r>
          </w:hyperlink>
        </w:p>
        <w:p w14:paraId="4E50166C" w14:textId="5EA5EF28" w:rsidR="003A2C27" w:rsidRDefault="003A2C27">
          <w:pPr>
            <w:pStyle w:val="TOC1"/>
            <w:tabs>
              <w:tab w:val="right" w:leader="dot" w:pos="10648"/>
            </w:tabs>
            <w:rPr>
              <w:rFonts w:eastAsiaTheme="minorEastAsia"/>
              <w:noProof/>
              <w:kern w:val="2"/>
              <w:lang w:val="en-GB" w:eastAsia="en-GB"/>
              <w14:ligatures w14:val="standardContextual"/>
            </w:rPr>
          </w:pPr>
          <w:hyperlink w:anchor="_Toc184746976" w:history="1">
            <w:r w:rsidRPr="00EB52F2">
              <w:rPr>
                <w:rStyle w:val="Hyperlink"/>
                <w:bCs/>
                <w:noProof/>
                <w:lang w:val="en-GB"/>
              </w:rPr>
              <w:t>Issues with development:</w:t>
            </w:r>
            <w:r>
              <w:rPr>
                <w:noProof/>
                <w:webHidden/>
              </w:rPr>
              <w:tab/>
            </w:r>
            <w:r>
              <w:rPr>
                <w:noProof/>
                <w:webHidden/>
              </w:rPr>
              <w:fldChar w:fldCharType="begin"/>
            </w:r>
            <w:r>
              <w:rPr>
                <w:noProof/>
                <w:webHidden/>
              </w:rPr>
              <w:instrText xml:space="preserve"> PAGEREF _Toc184746976 \h </w:instrText>
            </w:r>
            <w:r>
              <w:rPr>
                <w:noProof/>
                <w:webHidden/>
              </w:rPr>
            </w:r>
            <w:r>
              <w:rPr>
                <w:noProof/>
                <w:webHidden/>
              </w:rPr>
              <w:fldChar w:fldCharType="separate"/>
            </w:r>
            <w:r>
              <w:rPr>
                <w:noProof/>
                <w:webHidden/>
              </w:rPr>
              <w:t>14</w:t>
            </w:r>
            <w:r>
              <w:rPr>
                <w:noProof/>
                <w:webHidden/>
              </w:rPr>
              <w:fldChar w:fldCharType="end"/>
            </w:r>
          </w:hyperlink>
        </w:p>
        <w:p w14:paraId="6382B74B" w14:textId="717913A9" w:rsidR="00ED667C" w:rsidRDefault="00ED667C">
          <w:r>
            <w:rPr>
              <w:b/>
              <w:bCs/>
              <w:noProof/>
            </w:rPr>
            <w:fldChar w:fldCharType="end"/>
          </w:r>
        </w:p>
      </w:sdtContent>
    </w:sdt>
    <w:p w14:paraId="6A7D56FD" w14:textId="77777777" w:rsidR="00414712" w:rsidRDefault="00414712">
      <w:pPr>
        <w:rPr>
          <w:noProof/>
          <w:lang w:val="en-GB"/>
        </w:rPr>
      </w:pPr>
    </w:p>
    <w:p w14:paraId="11010C5E" w14:textId="6D72A425" w:rsidR="00ED667C" w:rsidRDefault="00ED667C" w:rsidP="00ED667C">
      <w:pPr>
        <w:tabs>
          <w:tab w:val="left" w:pos="2242"/>
        </w:tabs>
        <w:rPr>
          <w:lang w:val="en-GB"/>
        </w:rPr>
      </w:pPr>
    </w:p>
    <w:p w14:paraId="6D1EF729" w14:textId="77777777" w:rsidR="00AB229A" w:rsidRDefault="00AB229A" w:rsidP="00ED667C">
      <w:pPr>
        <w:tabs>
          <w:tab w:val="left" w:pos="2242"/>
        </w:tabs>
        <w:rPr>
          <w:lang w:val="en-GB"/>
        </w:rPr>
      </w:pPr>
    </w:p>
    <w:p w14:paraId="1850F1BC" w14:textId="77777777" w:rsidR="00AB229A" w:rsidRDefault="00AB229A" w:rsidP="00ED667C">
      <w:pPr>
        <w:tabs>
          <w:tab w:val="left" w:pos="2242"/>
        </w:tabs>
        <w:rPr>
          <w:lang w:val="en-GB"/>
        </w:rPr>
      </w:pPr>
    </w:p>
    <w:p w14:paraId="67313D31" w14:textId="77777777" w:rsidR="00AB229A" w:rsidRDefault="00AB229A" w:rsidP="00ED667C">
      <w:pPr>
        <w:tabs>
          <w:tab w:val="left" w:pos="2242"/>
        </w:tabs>
        <w:rPr>
          <w:lang w:val="en-GB"/>
        </w:rPr>
      </w:pPr>
    </w:p>
    <w:p w14:paraId="77306A05" w14:textId="77777777" w:rsidR="00AB229A" w:rsidRDefault="00AB229A" w:rsidP="00ED667C">
      <w:pPr>
        <w:tabs>
          <w:tab w:val="left" w:pos="2242"/>
        </w:tabs>
        <w:rPr>
          <w:lang w:val="en-GB"/>
        </w:rPr>
      </w:pPr>
    </w:p>
    <w:p w14:paraId="7412AD6F" w14:textId="77777777" w:rsidR="00AB229A" w:rsidRDefault="00AB229A" w:rsidP="00ED667C">
      <w:pPr>
        <w:tabs>
          <w:tab w:val="left" w:pos="2242"/>
        </w:tabs>
        <w:rPr>
          <w:lang w:val="en-GB"/>
        </w:rPr>
      </w:pPr>
    </w:p>
    <w:p w14:paraId="243A4EFB" w14:textId="77777777" w:rsidR="00AB229A" w:rsidRDefault="00AB229A" w:rsidP="00ED667C">
      <w:pPr>
        <w:tabs>
          <w:tab w:val="left" w:pos="2242"/>
        </w:tabs>
        <w:rPr>
          <w:lang w:val="en-GB"/>
        </w:rPr>
      </w:pPr>
    </w:p>
    <w:p w14:paraId="1743E837" w14:textId="77777777" w:rsidR="00AB229A" w:rsidRDefault="00AB229A" w:rsidP="00ED667C">
      <w:pPr>
        <w:tabs>
          <w:tab w:val="left" w:pos="2242"/>
        </w:tabs>
        <w:rPr>
          <w:lang w:val="en-GB"/>
        </w:rPr>
      </w:pPr>
    </w:p>
    <w:p w14:paraId="6A5F47B5" w14:textId="77777777" w:rsidR="00AB229A" w:rsidRDefault="00AB229A" w:rsidP="00ED667C">
      <w:pPr>
        <w:tabs>
          <w:tab w:val="left" w:pos="2242"/>
        </w:tabs>
        <w:rPr>
          <w:lang w:val="en-GB"/>
        </w:rPr>
      </w:pPr>
    </w:p>
    <w:p w14:paraId="376AF38B" w14:textId="77777777" w:rsidR="00AB229A" w:rsidRDefault="00AB229A" w:rsidP="00ED667C">
      <w:pPr>
        <w:tabs>
          <w:tab w:val="left" w:pos="2242"/>
        </w:tabs>
        <w:rPr>
          <w:lang w:val="en-GB"/>
        </w:rPr>
      </w:pPr>
    </w:p>
    <w:p w14:paraId="4C6CB5C8" w14:textId="77777777" w:rsidR="00AB229A" w:rsidRDefault="00AB229A" w:rsidP="00ED667C">
      <w:pPr>
        <w:tabs>
          <w:tab w:val="left" w:pos="2242"/>
        </w:tabs>
        <w:rPr>
          <w:lang w:val="en-GB"/>
        </w:rPr>
      </w:pPr>
    </w:p>
    <w:p w14:paraId="1C51AC5D" w14:textId="77777777" w:rsidR="00AB229A" w:rsidRDefault="00AB229A" w:rsidP="00ED667C">
      <w:pPr>
        <w:tabs>
          <w:tab w:val="left" w:pos="2242"/>
        </w:tabs>
        <w:rPr>
          <w:lang w:val="en-GB"/>
        </w:rPr>
      </w:pPr>
    </w:p>
    <w:p w14:paraId="22DC2021" w14:textId="77777777" w:rsidR="00AB229A" w:rsidRDefault="00AB229A" w:rsidP="00ED667C">
      <w:pPr>
        <w:tabs>
          <w:tab w:val="left" w:pos="2242"/>
        </w:tabs>
        <w:rPr>
          <w:lang w:val="en-GB"/>
        </w:rPr>
      </w:pPr>
    </w:p>
    <w:p w14:paraId="3E0559E5" w14:textId="77777777" w:rsidR="00AB229A" w:rsidRDefault="00AB229A" w:rsidP="00ED667C">
      <w:pPr>
        <w:tabs>
          <w:tab w:val="left" w:pos="2242"/>
        </w:tabs>
        <w:rPr>
          <w:lang w:val="en-GB"/>
        </w:rPr>
      </w:pPr>
    </w:p>
    <w:p w14:paraId="19B57C73" w14:textId="77777777" w:rsidR="00AB229A" w:rsidRDefault="00AB229A" w:rsidP="00ED667C">
      <w:pPr>
        <w:tabs>
          <w:tab w:val="left" w:pos="2242"/>
        </w:tabs>
        <w:rPr>
          <w:lang w:val="en-GB"/>
        </w:rPr>
      </w:pPr>
    </w:p>
    <w:p w14:paraId="23F6898D" w14:textId="77777777" w:rsidR="00AB229A" w:rsidRDefault="00AB229A" w:rsidP="00ED667C">
      <w:pPr>
        <w:tabs>
          <w:tab w:val="left" w:pos="2242"/>
        </w:tabs>
        <w:rPr>
          <w:lang w:val="en-GB"/>
        </w:rPr>
      </w:pPr>
    </w:p>
    <w:p w14:paraId="02F687E1" w14:textId="77777777" w:rsidR="00AB229A" w:rsidRDefault="00AB229A" w:rsidP="00ED667C">
      <w:pPr>
        <w:tabs>
          <w:tab w:val="left" w:pos="2242"/>
        </w:tabs>
        <w:rPr>
          <w:lang w:val="en-GB"/>
        </w:rPr>
      </w:pPr>
    </w:p>
    <w:p w14:paraId="107592A7" w14:textId="77777777" w:rsidR="00AB229A" w:rsidRDefault="00AB229A" w:rsidP="00ED667C">
      <w:pPr>
        <w:tabs>
          <w:tab w:val="left" w:pos="2242"/>
        </w:tabs>
        <w:rPr>
          <w:lang w:val="en-GB"/>
        </w:rPr>
      </w:pPr>
    </w:p>
    <w:p w14:paraId="351C1793" w14:textId="77777777" w:rsidR="00AB229A" w:rsidRDefault="00AB229A" w:rsidP="00ED667C">
      <w:pPr>
        <w:tabs>
          <w:tab w:val="left" w:pos="2242"/>
        </w:tabs>
        <w:rPr>
          <w:lang w:val="en-GB"/>
        </w:rPr>
      </w:pPr>
    </w:p>
    <w:p w14:paraId="7DBA1254" w14:textId="77777777" w:rsidR="00AB229A" w:rsidRDefault="00AB229A" w:rsidP="00ED667C">
      <w:pPr>
        <w:tabs>
          <w:tab w:val="left" w:pos="2242"/>
        </w:tabs>
        <w:rPr>
          <w:lang w:val="en-GB"/>
        </w:rPr>
      </w:pPr>
    </w:p>
    <w:p w14:paraId="3F2700F3" w14:textId="77777777" w:rsidR="00AB229A" w:rsidRDefault="00AB229A" w:rsidP="00ED667C">
      <w:pPr>
        <w:tabs>
          <w:tab w:val="left" w:pos="2242"/>
        </w:tabs>
        <w:rPr>
          <w:lang w:val="en-GB"/>
        </w:rPr>
      </w:pPr>
    </w:p>
    <w:p w14:paraId="735A159D" w14:textId="77777777" w:rsidR="00AB229A" w:rsidRDefault="00AB229A" w:rsidP="00ED667C">
      <w:pPr>
        <w:tabs>
          <w:tab w:val="left" w:pos="2242"/>
        </w:tabs>
        <w:rPr>
          <w:lang w:val="en-GB"/>
        </w:rPr>
      </w:pPr>
    </w:p>
    <w:p w14:paraId="084D9D70" w14:textId="77777777" w:rsidR="00AB229A" w:rsidRDefault="00AB229A" w:rsidP="00ED667C">
      <w:pPr>
        <w:tabs>
          <w:tab w:val="left" w:pos="2242"/>
        </w:tabs>
        <w:rPr>
          <w:lang w:val="en-GB"/>
        </w:rPr>
      </w:pPr>
    </w:p>
    <w:p w14:paraId="4A3B111F" w14:textId="77777777" w:rsidR="00AB229A" w:rsidRDefault="00AB229A" w:rsidP="00ED667C">
      <w:pPr>
        <w:tabs>
          <w:tab w:val="left" w:pos="2242"/>
        </w:tabs>
        <w:rPr>
          <w:lang w:val="en-GB"/>
        </w:rPr>
      </w:pPr>
    </w:p>
    <w:p w14:paraId="340A4EB8" w14:textId="77777777" w:rsidR="00AB229A" w:rsidRDefault="00AB229A" w:rsidP="00ED667C">
      <w:pPr>
        <w:tabs>
          <w:tab w:val="left" w:pos="2242"/>
        </w:tabs>
        <w:rPr>
          <w:lang w:val="en-GB"/>
        </w:rPr>
      </w:pPr>
    </w:p>
    <w:p w14:paraId="6DC8836E" w14:textId="77777777" w:rsidR="00AB229A" w:rsidRDefault="00AB229A" w:rsidP="00ED667C">
      <w:pPr>
        <w:tabs>
          <w:tab w:val="left" w:pos="2242"/>
        </w:tabs>
        <w:rPr>
          <w:lang w:val="en-GB"/>
        </w:rPr>
      </w:pPr>
    </w:p>
    <w:p w14:paraId="6261E812" w14:textId="77777777" w:rsidR="00AB229A" w:rsidRDefault="00AB229A" w:rsidP="00ED667C">
      <w:pPr>
        <w:tabs>
          <w:tab w:val="left" w:pos="2242"/>
        </w:tabs>
        <w:rPr>
          <w:lang w:val="en-GB"/>
        </w:rPr>
      </w:pPr>
    </w:p>
    <w:p w14:paraId="4E213B80" w14:textId="77777777" w:rsidR="00AB229A" w:rsidRDefault="00AB229A" w:rsidP="00ED667C">
      <w:pPr>
        <w:tabs>
          <w:tab w:val="left" w:pos="2242"/>
        </w:tabs>
        <w:rPr>
          <w:lang w:val="en-GB"/>
        </w:rPr>
      </w:pPr>
    </w:p>
    <w:p w14:paraId="3CB3404B" w14:textId="77777777" w:rsidR="00AB229A" w:rsidRDefault="00AB229A" w:rsidP="00ED667C">
      <w:pPr>
        <w:tabs>
          <w:tab w:val="left" w:pos="2242"/>
        </w:tabs>
        <w:rPr>
          <w:lang w:val="en-GB"/>
        </w:rPr>
      </w:pPr>
    </w:p>
    <w:p w14:paraId="58C9D6BC" w14:textId="77777777" w:rsidR="00AB229A" w:rsidRDefault="00AB229A" w:rsidP="00ED667C">
      <w:pPr>
        <w:tabs>
          <w:tab w:val="left" w:pos="2242"/>
        </w:tabs>
        <w:rPr>
          <w:lang w:val="en-GB"/>
        </w:rPr>
      </w:pPr>
    </w:p>
    <w:p w14:paraId="704633DA" w14:textId="77777777" w:rsidR="00AB229A" w:rsidRDefault="00AB229A" w:rsidP="00ED667C">
      <w:pPr>
        <w:tabs>
          <w:tab w:val="left" w:pos="2242"/>
        </w:tabs>
        <w:rPr>
          <w:lang w:val="en-GB"/>
        </w:rPr>
      </w:pPr>
    </w:p>
    <w:p w14:paraId="1A1DFDBA" w14:textId="77777777" w:rsidR="00AB229A" w:rsidRDefault="00AB229A" w:rsidP="00ED667C">
      <w:pPr>
        <w:tabs>
          <w:tab w:val="left" w:pos="2242"/>
        </w:tabs>
        <w:rPr>
          <w:lang w:val="en-GB"/>
        </w:rPr>
      </w:pPr>
    </w:p>
    <w:p w14:paraId="2A3ABE7D" w14:textId="77777777" w:rsidR="00AB229A" w:rsidRDefault="00AB229A" w:rsidP="00ED667C">
      <w:pPr>
        <w:tabs>
          <w:tab w:val="left" w:pos="2242"/>
        </w:tabs>
        <w:rPr>
          <w:lang w:val="en-GB"/>
        </w:rPr>
      </w:pPr>
    </w:p>
    <w:p w14:paraId="76B3DD97" w14:textId="77777777" w:rsidR="00AB229A" w:rsidRDefault="00AB229A" w:rsidP="00ED667C">
      <w:pPr>
        <w:tabs>
          <w:tab w:val="left" w:pos="2242"/>
        </w:tabs>
        <w:rPr>
          <w:lang w:val="en-GB"/>
        </w:rPr>
      </w:pPr>
    </w:p>
    <w:p w14:paraId="7FC36F8C" w14:textId="5CBAB434" w:rsidR="00ED667C" w:rsidRPr="007B1201" w:rsidRDefault="009D0EED" w:rsidP="00BD564D">
      <w:pPr>
        <w:pStyle w:val="Heading1"/>
        <w:rPr>
          <w:b w:val="0"/>
          <w:bCs/>
          <w:sz w:val="44"/>
          <w:szCs w:val="20"/>
          <w:lang w:val="en-GB"/>
        </w:rPr>
      </w:pPr>
      <w:bookmarkStart w:id="1" w:name="_Toc184746963"/>
      <w:r w:rsidRPr="007B1201">
        <w:rPr>
          <w:b w:val="0"/>
          <w:bCs/>
          <w:sz w:val="44"/>
          <w:szCs w:val="20"/>
          <w:lang w:val="en-GB"/>
        </w:rPr>
        <w:t>Introduction:</w:t>
      </w:r>
      <w:bookmarkEnd w:id="1"/>
    </w:p>
    <w:p w14:paraId="6E911F86" w14:textId="4522566B" w:rsidR="009D0EED" w:rsidRDefault="009D0EED" w:rsidP="009D0EED">
      <w:pPr>
        <w:rPr>
          <w:lang w:val="en-GB"/>
        </w:rPr>
      </w:pPr>
      <w:r>
        <w:rPr>
          <w:lang w:val="en-GB"/>
        </w:rPr>
        <w:t>Th</w:t>
      </w:r>
      <w:r w:rsidR="00F925E1">
        <w:rPr>
          <w:lang w:val="en-GB"/>
        </w:rPr>
        <w:t>is social media site is made to post and share users’ ideas and thoughts about video games. The site allows for users to register an account along with following different users and posting their own content. Along with this the user can search for other user accounts and search for key terms within all content stored on the site.</w:t>
      </w:r>
      <w:r w:rsidR="00303DA1">
        <w:rPr>
          <w:lang w:val="en-GB"/>
        </w:rPr>
        <w:t xml:space="preserve"> The site stores all content and user data via Mongo</w:t>
      </w:r>
      <w:r w:rsidR="00896860">
        <w:rPr>
          <w:lang w:val="en-GB"/>
        </w:rPr>
        <w:t>DB</w:t>
      </w:r>
      <w:r w:rsidR="00AC4CE7">
        <w:rPr>
          <w:lang w:val="en-GB"/>
        </w:rPr>
        <w:t>.</w:t>
      </w:r>
    </w:p>
    <w:p w14:paraId="1D766C73" w14:textId="289E0C59" w:rsidR="009D0EED" w:rsidRDefault="009D0EED" w:rsidP="002C3444">
      <w:pPr>
        <w:pStyle w:val="Heading3"/>
        <w:rPr>
          <w:lang w:val="en-GB"/>
        </w:rPr>
      </w:pPr>
    </w:p>
    <w:p w14:paraId="5F5932CA" w14:textId="6CF3D932" w:rsidR="00975E37" w:rsidRPr="007B1201" w:rsidRDefault="00975E37" w:rsidP="00BD564D">
      <w:pPr>
        <w:pStyle w:val="Heading1"/>
        <w:rPr>
          <w:b w:val="0"/>
          <w:bCs/>
          <w:sz w:val="44"/>
          <w:szCs w:val="20"/>
          <w:lang w:val="en-GB"/>
        </w:rPr>
      </w:pPr>
      <w:bookmarkStart w:id="2" w:name="_Toc184746964"/>
      <w:r w:rsidRPr="007B1201">
        <w:rPr>
          <w:b w:val="0"/>
          <w:bCs/>
          <w:sz w:val="44"/>
          <w:szCs w:val="20"/>
          <w:lang w:val="en-GB"/>
        </w:rPr>
        <w:t>Screenshots:</w:t>
      </w:r>
      <w:bookmarkEnd w:id="2"/>
    </w:p>
    <w:p w14:paraId="0BE8D449" w14:textId="77777777" w:rsidR="00975E37" w:rsidRPr="00975E37" w:rsidRDefault="00975E37" w:rsidP="00975E37">
      <w:pPr>
        <w:rPr>
          <w:lang w:val="en-GB"/>
        </w:rPr>
      </w:pPr>
    </w:p>
    <w:p w14:paraId="32AEB32B" w14:textId="44D1614D" w:rsidR="002C3444" w:rsidRPr="00BD564D" w:rsidRDefault="00975E37" w:rsidP="00BD564D">
      <w:pPr>
        <w:pStyle w:val="Heading2"/>
        <w:rPr>
          <w:sz w:val="32"/>
          <w:szCs w:val="24"/>
          <w:lang w:val="en-GB"/>
        </w:rPr>
      </w:pPr>
      <w:bookmarkStart w:id="3" w:name="_Toc184746965"/>
      <w:r w:rsidRPr="00BD564D">
        <w:rPr>
          <w:sz w:val="32"/>
          <w:szCs w:val="24"/>
          <w:lang w:val="en-GB"/>
        </w:rPr>
        <w:t>Home Page</w:t>
      </w:r>
      <w:r w:rsidR="002C3444" w:rsidRPr="00BD564D">
        <w:rPr>
          <w:sz w:val="32"/>
          <w:szCs w:val="24"/>
          <w:lang w:val="en-GB"/>
        </w:rPr>
        <w:t>:</w:t>
      </w:r>
      <w:bookmarkEnd w:id="3"/>
    </w:p>
    <w:p w14:paraId="2C344888" w14:textId="0A70966B" w:rsidR="00975E37" w:rsidRDefault="00975E37" w:rsidP="00975E37">
      <w:pPr>
        <w:rPr>
          <w:lang w:val="en-GB"/>
        </w:rPr>
      </w:pPr>
    </w:p>
    <w:p w14:paraId="5DE485C9" w14:textId="4D3E0275" w:rsidR="00232348" w:rsidRDefault="00F76224" w:rsidP="00E341CD">
      <w:pPr>
        <w:rPr>
          <w:lang w:val="en-GB"/>
        </w:rPr>
      </w:pPr>
      <w:r>
        <w:rPr>
          <w:noProof/>
        </w:rPr>
        <w:drawing>
          <wp:inline distT="0" distB="0" distL="0" distR="0" wp14:anchorId="643A4E3D" wp14:editId="1B9A6284">
            <wp:extent cx="6767830" cy="3334385"/>
            <wp:effectExtent l="0" t="0" r="0" b="0"/>
            <wp:docPr id="435599315" name="Picture 7" descr="A blue screen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99315" name="Picture 7" descr="A blue screen with a white background&#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67830" cy="3334385"/>
                    </a:xfrm>
                    <a:prstGeom prst="rect">
                      <a:avLst/>
                    </a:prstGeom>
                    <a:noFill/>
                    <a:ln>
                      <a:noFill/>
                    </a:ln>
                  </pic:spPr>
                </pic:pic>
              </a:graphicData>
            </a:graphic>
          </wp:inline>
        </w:drawing>
      </w:r>
    </w:p>
    <w:p w14:paraId="0681B437" w14:textId="77777777" w:rsidR="00232348" w:rsidRDefault="00232348" w:rsidP="00E341CD">
      <w:pPr>
        <w:rPr>
          <w:lang w:val="en-GB"/>
        </w:rPr>
      </w:pPr>
    </w:p>
    <w:p w14:paraId="37A77643" w14:textId="77777777" w:rsidR="00232348" w:rsidRDefault="00232348" w:rsidP="00E341CD">
      <w:pPr>
        <w:rPr>
          <w:lang w:val="en-GB"/>
        </w:rPr>
      </w:pPr>
    </w:p>
    <w:p w14:paraId="364C3697" w14:textId="45724AC3" w:rsidR="00232348" w:rsidRDefault="00232348" w:rsidP="00232348">
      <w:pPr>
        <w:pStyle w:val="Heading2"/>
        <w:rPr>
          <w:sz w:val="32"/>
          <w:szCs w:val="24"/>
          <w:lang w:val="en-GB"/>
        </w:rPr>
      </w:pPr>
      <w:bookmarkStart w:id="4" w:name="_Toc184746966"/>
      <w:r w:rsidRPr="00232348">
        <w:rPr>
          <w:sz w:val="32"/>
          <w:szCs w:val="24"/>
          <w:lang w:val="en-GB"/>
        </w:rPr>
        <w:t>Login:</w:t>
      </w:r>
      <w:bookmarkEnd w:id="4"/>
    </w:p>
    <w:p w14:paraId="545CF5AF" w14:textId="463380B1" w:rsidR="00232348" w:rsidRDefault="00F76224" w:rsidP="00232348">
      <w:pPr>
        <w:rPr>
          <w:lang w:val="en-GB"/>
        </w:rPr>
      </w:pPr>
      <w:r>
        <w:rPr>
          <w:noProof/>
        </w:rPr>
        <w:drawing>
          <wp:inline distT="0" distB="0" distL="0" distR="0" wp14:anchorId="6AC53AAF" wp14:editId="40DCD1C1">
            <wp:extent cx="5743575" cy="1447800"/>
            <wp:effectExtent l="0" t="0" r="9525" b="0"/>
            <wp:docPr id="1617464263" name="Picture 8" descr="A screenshot of a computer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64263" name="Picture 8" descr="A screenshot of a computer login box&#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3575" cy="1447800"/>
                    </a:xfrm>
                    <a:prstGeom prst="rect">
                      <a:avLst/>
                    </a:prstGeom>
                    <a:noFill/>
                    <a:ln>
                      <a:noFill/>
                    </a:ln>
                  </pic:spPr>
                </pic:pic>
              </a:graphicData>
            </a:graphic>
          </wp:inline>
        </w:drawing>
      </w:r>
    </w:p>
    <w:p w14:paraId="0EC7B223" w14:textId="77777777" w:rsidR="00F76224" w:rsidRDefault="00F76224" w:rsidP="00232348">
      <w:pPr>
        <w:rPr>
          <w:lang w:val="en-GB"/>
        </w:rPr>
      </w:pPr>
    </w:p>
    <w:p w14:paraId="156295F8" w14:textId="77777777" w:rsidR="00F76224" w:rsidRDefault="00F76224" w:rsidP="00232348">
      <w:pPr>
        <w:rPr>
          <w:lang w:val="en-GB"/>
        </w:rPr>
      </w:pPr>
    </w:p>
    <w:p w14:paraId="70B7211C" w14:textId="557677E8" w:rsidR="00F76224" w:rsidRDefault="00F76224" w:rsidP="00232348">
      <w:pPr>
        <w:rPr>
          <w:lang w:val="en-GB"/>
        </w:rPr>
      </w:pPr>
    </w:p>
    <w:p w14:paraId="2A49D683" w14:textId="77777777" w:rsidR="003A2C27" w:rsidRDefault="003A2C27" w:rsidP="00232348">
      <w:pPr>
        <w:rPr>
          <w:lang w:val="en-GB"/>
        </w:rPr>
      </w:pPr>
    </w:p>
    <w:p w14:paraId="02782753" w14:textId="785A74AE" w:rsidR="00F76224" w:rsidRDefault="00F76224" w:rsidP="00232348">
      <w:pPr>
        <w:rPr>
          <w:lang w:val="en-GB"/>
        </w:rPr>
      </w:pPr>
      <w:r>
        <w:rPr>
          <w:lang w:val="en-GB"/>
        </w:rPr>
        <w:lastRenderedPageBreak/>
        <w:t>Login failure:</w:t>
      </w:r>
    </w:p>
    <w:p w14:paraId="318C6F7D" w14:textId="6CF9ED5D" w:rsidR="00F76224" w:rsidRDefault="00F76224" w:rsidP="00232348">
      <w:pPr>
        <w:rPr>
          <w:lang w:val="en-GB"/>
        </w:rPr>
      </w:pPr>
      <w:r>
        <w:rPr>
          <w:noProof/>
        </w:rPr>
        <w:drawing>
          <wp:inline distT="0" distB="0" distL="0" distR="0" wp14:anchorId="4B140072" wp14:editId="5961F266">
            <wp:extent cx="5457825" cy="628650"/>
            <wp:effectExtent l="0" t="0" r="9525" b="0"/>
            <wp:docPr id="5762756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7825" cy="628650"/>
                    </a:xfrm>
                    <a:prstGeom prst="rect">
                      <a:avLst/>
                    </a:prstGeom>
                    <a:noFill/>
                    <a:ln>
                      <a:noFill/>
                    </a:ln>
                  </pic:spPr>
                </pic:pic>
              </a:graphicData>
            </a:graphic>
          </wp:inline>
        </w:drawing>
      </w:r>
    </w:p>
    <w:p w14:paraId="0EA5C794" w14:textId="77777777" w:rsidR="00A32DA1" w:rsidRDefault="00A32DA1" w:rsidP="00232348">
      <w:pPr>
        <w:rPr>
          <w:lang w:val="en-GB"/>
        </w:rPr>
      </w:pPr>
    </w:p>
    <w:p w14:paraId="7FA6CA6D" w14:textId="2E799E1C" w:rsidR="00A32DA1" w:rsidRDefault="00A32DA1" w:rsidP="00232348">
      <w:r>
        <w:rPr>
          <w:lang w:val="en-GB"/>
        </w:rPr>
        <w:t>Login with no details:</w:t>
      </w:r>
      <w:r w:rsidRPr="00A32DA1">
        <w:t xml:space="preserve"> </w:t>
      </w:r>
      <w:r>
        <w:rPr>
          <w:noProof/>
        </w:rPr>
        <w:drawing>
          <wp:inline distT="0" distB="0" distL="0" distR="0" wp14:anchorId="19B2EB01" wp14:editId="68F9BB8E">
            <wp:extent cx="6767830" cy="1432560"/>
            <wp:effectExtent l="0" t="0" r="0" b="0"/>
            <wp:docPr id="50323831" name="Picture 10" descr="A blue rectangular object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831" name="Picture 10" descr="A blue rectangular object with black letter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67830" cy="1432560"/>
                    </a:xfrm>
                    <a:prstGeom prst="rect">
                      <a:avLst/>
                    </a:prstGeom>
                    <a:noFill/>
                    <a:ln>
                      <a:noFill/>
                    </a:ln>
                  </pic:spPr>
                </pic:pic>
              </a:graphicData>
            </a:graphic>
          </wp:inline>
        </w:drawing>
      </w:r>
    </w:p>
    <w:p w14:paraId="5877ACAA" w14:textId="77777777" w:rsidR="00A32DA1" w:rsidRDefault="00A32DA1" w:rsidP="00232348"/>
    <w:p w14:paraId="4D5C665B" w14:textId="52A17DE8" w:rsidR="00A32DA1" w:rsidRDefault="00A32DA1" w:rsidP="00232348">
      <w:r>
        <w:t>Successful login:</w:t>
      </w:r>
    </w:p>
    <w:p w14:paraId="42F93873" w14:textId="313ED107" w:rsidR="00A32DA1" w:rsidRDefault="00A32DA1" w:rsidP="00232348">
      <w:pPr>
        <w:rPr>
          <w:lang w:val="en-GB"/>
        </w:rPr>
      </w:pPr>
      <w:r>
        <w:rPr>
          <w:noProof/>
        </w:rPr>
        <w:drawing>
          <wp:inline distT="0" distB="0" distL="0" distR="0" wp14:anchorId="5317E1BF" wp14:editId="55770E9A">
            <wp:extent cx="5210175" cy="571500"/>
            <wp:effectExtent l="0" t="0" r="9525" b="0"/>
            <wp:docPr id="1426060054" name="Picture 12" descr="A blue and whit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60054" name="Picture 12" descr="A blue and white strip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0175" cy="571500"/>
                    </a:xfrm>
                    <a:prstGeom prst="rect">
                      <a:avLst/>
                    </a:prstGeom>
                    <a:noFill/>
                    <a:ln>
                      <a:noFill/>
                    </a:ln>
                  </pic:spPr>
                </pic:pic>
              </a:graphicData>
            </a:graphic>
          </wp:inline>
        </w:drawing>
      </w:r>
    </w:p>
    <w:p w14:paraId="74AB5F78" w14:textId="77777777" w:rsidR="00A32DA1" w:rsidRDefault="00A32DA1" w:rsidP="00232348">
      <w:pPr>
        <w:rPr>
          <w:lang w:val="en-GB"/>
        </w:rPr>
      </w:pPr>
    </w:p>
    <w:p w14:paraId="7572F03B" w14:textId="502A3598" w:rsidR="00A32DA1" w:rsidRDefault="00A32DA1" w:rsidP="00232348">
      <w:pPr>
        <w:rPr>
          <w:lang w:val="en-GB"/>
        </w:rPr>
      </w:pPr>
      <w:r>
        <w:rPr>
          <w:lang w:val="en-GB"/>
        </w:rPr>
        <w:t>Logging out:</w:t>
      </w:r>
    </w:p>
    <w:p w14:paraId="69DFC071" w14:textId="0DD55795" w:rsidR="00A32DA1" w:rsidRDefault="00A32DA1" w:rsidP="00232348">
      <w:pPr>
        <w:rPr>
          <w:lang w:val="en-GB"/>
        </w:rPr>
      </w:pPr>
      <w:r>
        <w:rPr>
          <w:noProof/>
        </w:rPr>
        <w:drawing>
          <wp:inline distT="0" distB="0" distL="0" distR="0" wp14:anchorId="6AD28017" wp14:editId="4C8D94F8">
            <wp:extent cx="5229225" cy="676275"/>
            <wp:effectExtent l="0" t="0" r="9525" b="9525"/>
            <wp:docPr id="2121575095" name="Picture 13" descr="A blue and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75095" name="Picture 13" descr="A blue and white rectangular box with black 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9225" cy="676275"/>
                    </a:xfrm>
                    <a:prstGeom prst="rect">
                      <a:avLst/>
                    </a:prstGeom>
                    <a:noFill/>
                    <a:ln>
                      <a:noFill/>
                    </a:ln>
                  </pic:spPr>
                </pic:pic>
              </a:graphicData>
            </a:graphic>
          </wp:inline>
        </w:drawing>
      </w:r>
    </w:p>
    <w:p w14:paraId="0EEC2F08" w14:textId="77777777" w:rsidR="00A32DA1" w:rsidRDefault="00A32DA1" w:rsidP="00232348">
      <w:pPr>
        <w:rPr>
          <w:lang w:val="en-GB"/>
        </w:rPr>
      </w:pPr>
    </w:p>
    <w:p w14:paraId="2921D73D" w14:textId="52AB8E3B" w:rsidR="00A32DA1" w:rsidRDefault="00A32DA1" w:rsidP="00232348">
      <w:pPr>
        <w:rPr>
          <w:lang w:val="en-GB"/>
        </w:rPr>
      </w:pPr>
      <w:r>
        <w:rPr>
          <w:lang w:val="en-GB"/>
        </w:rPr>
        <w:t>Status Check: logged in:</w:t>
      </w:r>
    </w:p>
    <w:p w14:paraId="2D84D191" w14:textId="660AF811" w:rsidR="00A32DA1" w:rsidRDefault="00A32DA1" w:rsidP="00232348">
      <w:pPr>
        <w:rPr>
          <w:lang w:val="en-GB"/>
        </w:rPr>
      </w:pPr>
      <w:r>
        <w:rPr>
          <w:noProof/>
        </w:rPr>
        <w:drawing>
          <wp:inline distT="0" distB="0" distL="0" distR="0" wp14:anchorId="08B298A3" wp14:editId="4DDB953E">
            <wp:extent cx="5715000" cy="781050"/>
            <wp:effectExtent l="0" t="0" r="0" b="0"/>
            <wp:docPr id="1451194891" name="Picture 15" descr="A blue and white rectangular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94891" name="Picture 15" descr="A blue and white rectangular box&#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781050"/>
                    </a:xfrm>
                    <a:prstGeom prst="rect">
                      <a:avLst/>
                    </a:prstGeom>
                    <a:noFill/>
                    <a:ln>
                      <a:noFill/>
                    </a:ln>
                  </pic:spPr>
                </pic:pic>
              </a:graphicData>
            </a:graphic>
          </wp:inline>
        </w:drawing>
      </w:r>
    </w:p>
    <w:p w14:paraId="2573AC1F" w14:textId="0C8D49A5" w:rsidR="00A32DA1" w:rsidRDefault="00A32DA1" w:rsidP="00232348">
      <w:pPr>
        <w:rPr>
          <w:lang w:val="en-GB"/>
        </w:rPr>
      </w:pPr>
      <w:r>
        <w:rPr>
          <w:lang w:val="en-GB"/>
        </w:rPr>
        <w:t>Logged out:</w:t>
      </w:r>
    </w:p>
    <w:p w14:paraId="54C66FF6" w14:textId="36340976" w:rsidR="00FB3A8B" w:rsidRDefault="00A32DA1" w:rsidP="00232348">
      <w:pPr>
        <w:rPr>
          <w:lang w:val="en-GB"/>
        </w:rPr>
      </w:pPr>
      <w:r>
        <w:rPr>
          <w:noProof/>
        </w:rPr>
        <w:drawing>
          <wp:inline distT="0" distB="0" distL="0" distR="0" wp14:anchorId="45FD6779" wp14:editId="6EE42651">
            <wp:extent cx="5410200" cy="733425"/>
            <wp:effectExtent l="0" t="0" r="0" b="9525"/>
            <wp:docPr id="892922578"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22578" name="Picture 16"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0200" cy="733425"/>
                    </a:xfrm>
                    <a:prstGeom prst="rect">
                      <a:avLst/>
                    </a:prstGeom>
                    <a:noFill/>
                    <a:ln>
                      <a:noFill/>
                    </a:ln>
                  </pic:spPr>
                </pic:pic>
              </a:graphicData>
            </a:graphic>
          </wp:inline>
        </w:drawing>
      </w:r>
    </w:p>
    <w:p w14:paraId="05670BCD" w14:textId="767BD8A3" w:rsidR="00FB3A8B" w:rsidRDefault="00FB3A8B" w:rsidP="00FB3A8B">
      <w:pPr>
        <w:ind w:left="3600" w:firstLine="720"/>
        <w:rPr>
          <w:lang w:val="en-GB"/>
        </w:rPr>
      </w:pPr>
      <w:r>
        <w:rPr>
          <w:lang w:val="en-GB"/>
        </w:rPr>
        <w:t xml:space="preserve">    </w:t>
      </w:r>
    </w:p>
    <w:p w14:paraId="73BB446D" w14:textId="1ABC4B49" w:rsidR="00B52DD3" w:rsidRDefault="00FB3A8B" w:rsidP="00B52DD3">
      <w:pPr>
        <w:pStyle w:val="Heading3"/>
        <w:rPr>
          <w:sz w:val="28"/>
          <w:szCs w:val="22"/>
          <w:lang w:val="en-GB"/>
        </w:rPr>
      </w:pPr>
      <w:bookmarkStart w:id="5" w:name="_Toc184746967"/>
      <w:r>
        <w:rPr>
          <w:sz w:val="28"/>
          <w:szCs w:val="22"/>
          <w:lang w:val="en-GB"/>
        </w:rPr>
        <w:t xml:space="preserve">Login </w:t>
      </w:r>
      <w:r w:rsidR="00B52DD3" w:rsidRPr="00BD564D">
        <w:rPr>
          <w:sz w:val="28"/>
          <w:szCs w:val="22"/>
          <w:lang w:val="en-GB"/>
        </w:rPr>
        <w:t>Functionality:</w:t>
      </w:r>
      <w:bookmarkEnd w:id="5"/>
    </w:p>
    <w:p w14:paraId="16DD3C42" w14:textId="3BCADCB0" w:rsidR="00FB3A8B" w:rsidRDefault="009606D4" w:rsidP="00232348">
      <w:pPr>
        <w:rPr>
          <w:lang w:val="en-GB"/>
        </w:rPr>
      </w:pPr>
      <w:r>
        <w:rPr>
          <w:lang w:val="en-GB"/>
        </w:rPr>
        <w:t xml:space="preserve">The login system allows the user to </w:t>
      </w:r>
      <w:r w:rsidR="000C0FA7">
        <w:rPr>
          <w:lang w:val="en-GB"/>
        </w:rPr>
        <w:t xml:space="preserve">enter a username and password that is then checked against </w:t>
      </w:r>
      <w:r w:rsidR="00896860">
        <w:rPr>
          <w:lang w:val="en-GB"/>
        </w:rPr>
        <w:t>the stored usernames and passwords within the MongoDB database. If found the user is logged into the site and the session user is assigned the username entered by user.</w:t>
      </w:r>
      <w:r w:rsidR="004C6750">
        <w:rPr>
          <w:lang w:val="en-GB"/>
        </w:rPr>
        <w:t xml:space="preserve"> A check is made to ensure the user doesn’t leave either username or password field empty.</w:t>
      </w:r>
      <w:r w:rsidR="002D12DB">
        <w:rPr>
          <w:lang w:val="en-GB"/>
        </w:rPr>
        <w:t xml:space="preserve"> The login button handles taking the user’s inputted data</w:t>
      </w:r>
      <w:r w:rsidR="00F65729">
        <w:rPr>
          <w:lang w:val="en-GB"/>
        </w:rPr>
        <w:t xml:space="preserve"> and the logout button will remove the user from </w:t>
      </w:r>
      <w:r w:rsidR="007A1E86">
        <w:rPr>
          <w:lang w:val="en-GB"/>
        </w:rPr>
        <w:t>the session</w:t>
      </w:r>
      <w:r w:rsidR="00862DE6">
        <w:rPr>
          <w:lang w:val="en-GB"/>
        </w:rPr>
        <w:t>.</w:t>
      </w:r>
      <w:r w:rsidR="003C2B59">
        <w:rPr>
          <w:lang w:val="en-GB"/>
        </w:rPr>
        <w:t xml:space="preserve"> Along with this is a check status button to check the currently logged in user</w:t>
      </w:r>
      <w:r w:rsidR="00CA31B5">
        <w:rPr>
          <w:lang w:val="en-GB"/>
        </w:rPr>
        <w:t>.</w:t>
      </w:r>
    </w:p>
    <w:p w14:paraId="2E1C8F79" w14:textId="77777777" w:rsidR="009C119D" w:rsidRDefault="009C119D" w:rsidP="00232348">
      <w:pPr>
        <w:rPr>
          <w:lang w:val="en-GB"/>
        </w:rPr>
      </w:pPr>
    </w:p>
    <w:p w14:paraId="61B8A745" w14:textId="77777777" w:rsidR="009C119D" w:rsidRDefault="009C119D" w:rsidP="00232348">
      <w:pPr>
        <w:rPr>
          <w:lang w:val="en-GB"/>
        </w:rPr>
      </w:pPr>
    </w:p>
    <w:p w14:paraId="6ECBDB94" w14:textId="77777777" w:rsidR="009C119D" w:rsidRDefault="009C119D" w:rsidP="00232348">
      <w:pPr>
        <w:rPr>
          <w:lang w:val="en-GB"/>
        </w:rPr>
      </w:pPr>
    </w:p>
    <w:p w14:paraId="575F7898" w14:textId="77777777" w:rsidR="009C119D" w:rsidRDefault="009C119D" w:rsidP="00232348">
      <w:pPr>
        <w:rPr>
          <w:lang w:val="en-GB"/>
        </w:rPr>
      </w:pPr>
    </w:p>
    <w:p w14:paraId="305CFAA4" w14:textId="77777777" w:rsidR="009C119D" w:rsidRDefault="009C119D" w:rsidP="00232348">
      <w:pPr>
        <w:rPr>
          <w:lang w:val="en-GB"/>
        </w:rPr>
      </w:pPr>
    </w:p>
    <w:p w14:paraId="11133974" w14:textId="77777777" w:rsidR="009C119D" w:rsidRDefault="009C119D" w:rsidP="00232348">
      <w:pPr>
        <w:rPr>
          <w:lang w:val="en-GB"/>
        </w:rPr>
      </w:pPr>
    </w:p>
    <w:p w14:paraId="40995769" w14:textId="77777777" w:rsidR="009C119D" w:rsidRDefault="009C119D" w:rsidP="00232348">
      <w:pPr>
        <w:rPr>
          <w:lang w:val="en-GB"/>
        </w:rPr>
      </w:pPr>
    </w:p>
    <w:p w14:paraId="63E43AC6" w14:textId="77777777" w:rsidR="009C119D" w:rsidRDefault="009C119D" w:rsidP="00232348">
      <w:pPr>
        <w:rPr>
          <w:lang w:val="en-GB"/>
        </w:rPr>
      </w:pPr>
    </w:p>
    <w:p w14:paraId="31367233" w14:textId="77777777" w:rsidR="009C119D" w:rsidRDefault="009C119D" w:rsidP="00232348">
      <w:pPr>
        <w:rPr>
          <w:lang w:val="en-GB"/>
        </w:rPr>
      </w:pPr>
    </w:p>
    <w:p w14:paraId="01C33999" w14:textId="7C43B861" w:rsidR="002E0C6A" w:rsidRPr="009C119D" w:rsidRDefault="002E0C6A" w:rsidP="00F53195">
      <w:pPr>
        <w:pStyle w:val="Heading2"/>
        <w:rPr>
          <w:sz w:val="24"/>
          <w:lang w:val="en-GB"/>
        </w:rPr>
      </w:pPr>
      <w:bookmarkStart w:id="6" w:name="_Toc184746968"/>
      <w:r>
        <w:rPr>
          <w:lang w:val="en-GB"/>
        </w:rPr>
        <w:lastRenderedPageBreak/>
        <w:t>Registration</w:t>
      </w:r>
      <w:r w:rsidRPr="00232348">
        <w:rPr>
          <w:lang w:val="en-GB"/>
        </w:rPr>
        <w:t>:</w:t>
      </w:r>
      <w:bookmarkEnd w:id="6"/>
    </w:p>
    <w:p w14:paraId="3F3F7DA0" w14:textId="17430B17" w:rsidR="002E0C6A" w:rsidRDefault="00886DCA" w:rsidP="00232348">
      <w:pPr>
        <w:rPr>
          <w:lang w:val="en-GB"/>
        </w:rPr>
      </w:pPr>
      <w:r>
        <w:rPr>
          <w:noProof/>
        </w:rPr>
        <w:drawing>
          <wp:inline distT="0" distB="0" distL="0" distR="0" wp14:anchorId="1F901819" wp14:editId="031E2678">
            <wp:extent cx="5743575" cy="1447800"/>
            <wp:effectExtent l="0" t="0" r="9525" b="0"/>
            <wp:docPr id="1306862446" name="Picture 17" descr="A screenshot of a computer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62446" name="Picture 17" descr="A screenshot of a computer login box&#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3575" cy="1447800"/>
                    </a:xfrm>
                    <a:prstGeom prst="rect">
                      <a:avLst/>
                    </a:prstGeom>
                    <a:noFill/>
                    <a:ln>
                      <a:noFill/>
                    </a:ln>
                  </pic:spPr>
                </pic:pic>
              </a:graphicData>
            </a:graphic>
          </wp:inline>
        </w:drawing>
      </w:r>
    </w:p>
    <w:p w14:paraId="4ECBFFB8" w14:textId="77777777" w:rsidR="00886DCA" w:rsidRDefault="00886DCA" w:rsidP="00232348">
      <w:pPr>
        <w:rPr>
          <w:lang w:val="en-GB"/>
        </w:rPr>
      </w:pPr>
    </w:p>
    <w:p w14:paraId="0FA44757" w14:textId="311D75F8" w:rsidR="00886DCA" w:rsidRDefault="00886DCA" w:rsidP="00232348">
      <w:pPr>
        <w:rPr>
          <w:lang w:val="en-GB"/>
        </w:rPr>
      </w:pPr>
      <w:r>
        <w:rPr>
          <w:lang w:val="en-GB"/>
        </w:rPr>
        <w:t>Registration with no details</w:t>
      </w:r>
      <w:r w:rsidR="00E64F39">
        <w:rPr>
          <w:lang w:val="en-GB"/>
        </w:rPr>
        <w:t>:</w:t>
      </w:r>
    </w:p>
    <w:p w14:paraId="0186A211" w14:textId="2921E510" w:rsidR="00E64F39" w:rsidRDefault="00E64F39" w:rsidP="00232348">
      <w:pPr>
        <w:rPr>
          <w:lang w:val="en-GB"/>
        </w:rPr>
      </w:pPr>
      <w:r>
        <w:rPr>
          <w:noProof/>
        </w:rPr>
        <w:drawing>
          <wp:inline distT="0" distB="0" distL="0" distR="0" wp14:anchorId="12042F08" wp14:editId="2B8545DF">
            <wp:extent cx="6767830" cy="1217295"/>
            <wp:effectExtent l="0" t="0" r="0" b="1905"/>
            <wp:docPr id="1096623114" name="Picture 19" descr="A computer screen shot of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23114" name="Picture 19" descr="A computer screen shot of a blue background&#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67830" cy="1217295"/>
                    </a:xfrm>
                    <a:prstGeom prst="rect">
                      <a:avLst/>
                    </a:prstGeom>
                    <a:noFill/>
                    <a:ln>
                      <a:noFill/>
                    </a:ln>
                  </pic:spPr>
                </pic:pic>
              </a:graphicData>
            </a:graphic>
          </wp:inline>
        </w:drawing>
      </w:r>
    </w:p>
    <w:p w14:paraId="7D3669C9" w14:textId="77777777" w:rsidR="00E64F39" w:rsidRDefault="00E64F39" w:rsidP="00232348">
      <w:pPr>
        <w:rPr>
          <w:lang w:val="en-GB"/>
        </w:rPr>
      </w:pPr>
    </w:p>
    <w:p w14:paraId="626C2C17" w14:textId="3B4A7693" w:rsidR="00E64F39" w:rsidRDefault="00E64F39" w:rsidP="00232348">
      <w:pPr>
        <w:rPr>
          <w:lang w:val="en-GB"/>
        </w:rPr>
      </w:pPr>
      <w:r>
        <w:rPr>
          <w:lang w:val="en-GB"/>
        </w:rPr>
        <w:t>Registration with password too short:</w:t>
      </w:r>
    </w:p>
    <w:p w14:paraId="313E92E2" w14:textId="024893C0" w:rsidR="00E64F39" w:rsidRDefault="00E64F39" w:rsidP="00232348">
      <w:pPr>
        <w:rPr>
          <w:lang w:val="en-GB"/>
        </w:rPr>
      </w:pPr>
      <w:r>
        <w:rPr>
          <w:noProof/>
        </w:rPr>
        <w:drawing>
          <wp:inline distT="0" distB="0" distL="0" distR="0" wp14:anchorId="0A3EF8F6" wp14:editId="5DE54737">
            <wp:extent cx="6767830" cy="1312545"/>
            <wp:effectExtent l="0" t="0" r="0" b="1905"/>
            <wp:docPr id="563167201"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67201" name="Picture 20"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67830" cy="1312545"/>
                    </a:xfrm>
                    <a:prstGeom prst="rect">
                      <a:avLst/>
                    </a:prstGeom>
                    <a:noFill/>
                    <a:ln>
                      <a:noFill/>
                    </a:ln>
                  </pic:spPr>
                </pic:pic>
              </a:graphicData>
            </a:graphic>
          </wp:inline>
        </w:drawing>
      </w:r>
    </w:p>
    <w:p w14:paraId="59B05CCF" w14:textId="77777777" w:rsidR="00E64F39" w:rsidRDefault="00E64F39" w:rsidP="00232348">
      <w:pPr>
        <w:rPr>
          <w:lang w:val="en-GB"/>
        </w:rPr>
      </w:pPr>
    </w:p>
    <w:p w14:paraId="0DB1C14E" w14:textId="4CA7C644" w:rsidR="00E64F39" w:rsidRDefault="00E64F39" w:rsidP="00232348">
      <w:pPr>
        <w:rPr>
          <w:lang w:val="en-GB"/>
        </w:rPr>
      </w:pPr>
      <w:r>
        <w:rPr>
          <w:lang w:val="en-GB"/>
        </w:rPr>
        <w:t>Successful Registration:</w:t>
      </w:r>
    </w:p>
    <w:p w14:paraId="22AB97C7" w14:textId="552AA049" w:rsidR="00E64F39" w:rsidRDefault="00E64F39" w:rsidP="00232348">
      <w:pPr>
        <w:rPr>
          <w:lang w:val="en-GB"/>
        </w:rPr>
      </w:pPr>
      <w:r>
        <w:rPr>
          <w:noProof/>
        </w:rPr>
        <w:drawing>
          <wp:inline distT="0" distB="0" distL="0" distR="0" wp14:anchorId="7F136236" wp14:editId="5F53FBD1">
            <wp:extent cx="5429250" cy="781050"/>
            <wp:effectExtent l="0" t="0" r="0" b="0"/>
            <wp:docPr id="1709613781" name="Picture 21" descr="A blue and whit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13781" name="Picture 21" descr="A blue and white box with black tex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9250" cy="781050"/>
                    </a:xfrm>
                    <a:prstGeom prst="rect">
                      <a:avLst/>
                    </a:prstGeom>
                    <a:noFill/>
                    <a:ln>
                      <a:noFill/>
                    </a:ln>
                  </pic:spPr>
                </pic:pic>
              </a:graphicData>
            </a:graphic>
          </wp:inline>
        </w:drawing>
      </w:r>
    </w:p>
    <w:p w14:paraId="2FA48865" w14:textId="77777777" w:rsidR="00D53263" w:rsidRDefault="00D53263" w:rsidP="00232348">
      <w:pPr>
        <w:rPr>
          <w:lang w:val="en-GB"/>
        </w:rPr>
      </w:pPr>
    </w:p>
    <w:p w14:paraId="0357B324" w14:textId="77777777" w:rsidR="007118D8" w:rsidRDefault="007118D8" w:rsidP="007118D8">
      <w:pPr>
        <w:pStyle w:val="Heading3"/>
        <w:rPr>
          <w:sz w:val="28"/>
          <w:szCs w:val="22"/>
          <w:lang w:val="en-GB"/>
        </w:rPr>
      </w:pPr>
      <w:bookmarkStart w:id="7" w:name="_Toc184746969"/>
      <w:r>
        <w:rPr>
          <w:lang w:val="en-GB"/>
        </w:rPr>
        <w:t>Registration</w:t>
      </w:r>
      <w:r w:rsidRPr="00BD564D">
        <w:rPr>
          <w:sz w:val="28"/>
          <w:szCs w:val="22"/>
          <w:lang w:val="en-GB"/>
        </w:rPr>
        <w:t xml:space="preserve"> Functionality:</w:t>
      </w:r>
      <w:bookmarkEnd w:id="7"/>
    </w:p>
    <w:p w14:paraId="69603C20" w14:textId="3FD6D592" w:rsidR="00D53263" w:rsidRDefault="00A77A8B" w:rsidP="00232348">
      <w:pPr>
        <w:rPr>
          <w:noProof/>
        </w:rPr>
      </w:pPr>
      <w:r>
        <w:rPr>
          <w:lang w:val="en-GB"/>
        </w:rPr>
        <w:t xml:space="preserve">The registration system allows the user to register a new account into the system, there is a check to make sure either field is left </w:t>
      </w:r>
      <w:r w:rsidR="00BA123C">
        <w:rPr>
          <w:lang w:val="en-GB"/>
        </w:rPr>
        <w:t>empty,</w:t>
      </w:r>
      <w:r>
        <w:rPr>
          <w:lang w:val="en-GB"/>
        </w:rPr>
        <w:t xml:space="preserve"> or the password is below 8 characters.</w:t>
      </w:r>
      <w:r w:rsidR="00BA123C">
        <w:rPr>
          <w:lang w:val="en-GB"/>
        </w:rPr>
        <w:t xml:space="preserve"> The register button will handle the data inputted by user, if checks are </w:t>
      </w:r>
      <w:r w:rsidR="005A574F">
        <w:rPr>
          <w:lang w:val="en-GB"/>
        </w:rPr>
        <w:t xml:space="preserve">made and passed then details entered by user is </w:t>
      </w:r>
      <w:r w:rsidR="00342F41">
        <w:rPr>
          <w:lang w:val="en-GB"/>
        </w:rPr>
        <w:t xml:space="preserve"> added to the MongoDB collection.</w:t>
      </w:r>
    </w:p>
    <w:p w14:paraId="778D8086" w14:textId="38B98506" w:rsidR="007377B2" w:rsidRDefault="007377B2" w:rsidP="00E64F39">
      <w:pPr>
        <w:rPr>
          <w:lang w:val="en-GB"/>
        </w:rPr>
      </w:pPr>
    </w:p>
    <w:p w14:paraId="33F267C1" w14:textId="77777777" w:rsidR="007377B2" w:rsidRDefault="007377B2" w:rsidP="007377B2">
      <w:pPr>
        <w:rPr>
          <w:lang w:val="en-GB"/>
        </w:rPr>
      </w:pPr>
    </w:p>
    <w:p w14:paraId="42D4CB04" w14:textId="77777777" w:rsidR="007377B2" w:rsidRDefault="007377B2" w:rsidP="007377B2">
      <w:pPr>
        <w:rPr>
          <w:lang w:val="en-GB"/>
        </w:rPr>
      </w:pPr>
    </w:p>
    <w:p w14:paraId="732AD981" w14:textId="77777777" w:rsidR="007377B2" w:rsidRDefault="007377B2" w:rsidP="007377B2">
      <w:pPr>
        <w:rPr>
          <w:lang w:val="en-GB"/>
        </w:rPr>
      </w:pPr>
    </w:p>
    <w:p w14:paraId="34757B76" w14:textId="77777777" w:rsidR="007377B2" w:rsidRDefault="007377B2" w:rsidP="007377B2">
      <w:pPr>
        <w:rPr>
          <w:lang w:val="en-GB"/>
        </w:rPr>
      </w:pPr>
    </w:p>
    <w:p w14:paraId="5905ACC8" w14:textId="77777777" w:rsidR="00E64F39" w:rsidRDefault="00E64F39" w:rsidP="007377B2">
      <w:pPr>
        <w:rPr>
          <w:lang w:val="en-GB"/>
        </w:rPr>
      </w:pPr>
    </w:p>
    <w:p w14:paraId="411E8F38" w14:textId="77777777" w:rsidR="00E64F39" w:rsidRDefault="00E64F39" w:rsidP="007377B2">
      <w:pPr>
        <w:rPr>
          <w:lang w:val="en-GB"/>
        </w:rPr>
      </w:pPr>
    </w:p>
    <w:p w14:paraId="63FEE971" w14:textId="77777777" w:rsidR="00E64F39" w:rsidRDefault="00E64F39" w:rsidP="007377B2">
      <w:pPr>
        <w:rPr>
          <w:lang w:val="en-GB"/>
        </w:rPr>
      </w:pPr>
    </w:p>
    <w:p w14:paraId="75E17AD5" w14:textId="77777777" w:rsidR="00E64F39" w:rsidRDefault="00E64F39" w:rsidP="007377B2">
      <w:pPr>
        <w:rPr>
          <w:lang w:val="en-GB"/>
        </w:rPr>
      </w:pPr>
    </w:p>
    <w:p w14:paraId="6A002155" w14:textId="77777777" w:rsidR="00E64F39" w:rsidRDefault="00E64F39" w:rsidP="007377B2">
      <w:pPr>
        <w:rPr>
          <w:lang w:val="en-GB"/>
        </w:rPr>
      </w:pPr>
    </w:p>
    <w:p w14:paraId="6874E197" w14:textId="77777777" w:rsidR="00E64F39" w:rsidRDefault="00E64F39" w:rsidP="007377B2">
      <w:pPr>
        <w:rPr>
          <w:lang w:val="en-GB"/>
        </w:rPr>
      </w:pPr>
    </w:p>
    <w:p w14:paraId="70FBDB2B" w14:textId="77777777" w:rsidR="00E64F39" w:rsidRDefault="00E64F39" w:rsidP="007377B2">
      <w:pPr>
        <w:rPr>
          <w:lang w:val="en-GB"/>
        </w:rPr>
      </w:pPr>
    </w:p>
    <w:p w14:paraId="5DFCDF93" w14:textId="77777777" w:rsidR="00E64F39" w:rsidRDefault="00E64F39" w:rsidP="007377B2">
      <w:pPr>
        <w:rPr>
          <w:lang w:val="en-GB"/>
        </w:rPr>
      </w:pPr>
    </w:p>
    <w:p w14:paraId="030D894C" w14:textId="44A835FA" w:rsidR="007377B2" w:rsidRPr="007377B2" w:rsidRDefault="002A0391" w:rsidP="007377B2">
      <w:pPr>
        <w:rPr>
          <w:sz w:val="28"/>
          <w:szCs w:val="22"/>
          <w:lang w:val="en-GB"/>
        </w:rPr>
      </w:pPr>
      <w:bookmarkStart w:id="8" w:name="_Toc184746970"/>
      <w:r>
        <w:rPr>
          <w:rStyle w:val="Heading2Char"/>
          <w:sz w:val="32"/>
          <w:szCs w:val="24"/>
        </w:rPr>
        <w:lastRenderedPageBreak/>
        <w:t>Post Content</w:t>
      </w:r>
      <w:r w:rsidR="007377B2" w:rsidRPr="007377B2">
        <w:rPr>
          <w:rStyle w:val="Heading2Char"/>
          <w:sz w:val="32"/>
          <w:szCs w:val="24"/>
        </w:rPr>
        <w:t>:</w:t>
      </w:r>
      <w:bookmarkEnd w:id="8"/>
    </w:p>
    <w:p w14:paraId="59186393" w14:textId="1928E2EF" w:rsidR="007377B2" w:rsidRDefault="00C1458F" w:rsidP="007377B2">
      <w:pPr>
        <w:rPr>
          <w:lang w:val="en-GB"/>
        </w:rPr>
      </w:pPr>
      <w:r>
        <w:rPr>
          <w:noProof/>
        </w:rPr>
        <w:drawing>
          <wp:inline distT="0" distB="0" distL="0" distR="0" wp14:anchorId="364E21F0" wp14:editId="08E8F626">
            <wp:extent cx="4048125" cy="1209675"/>
            <wp:effectExtent l="0" t="0" r="9525" b="9525"/>
            <wp:docPr id="18343929" name="Picture 22" descr="A blu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929" name="Picture 22" descr="A blue rectangular box with black tex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48125" cy="1209675"/>
                    </a:xfrm>
                    <a:prstGeom prst="rect">
                      <a:avLst/>
                    </a:prstGeom>
                    <a:noFill/>
                    <a:ln>
                      <a:noFill/>
                    </a:ln>
                  </pic:spPr>
                </pic:pic>
              </a:graphicData>
            </a:graphic>
          </wp:inline>
        </w:drawing>
      </w:r>
    </w:p>
    <w:p w14:paraId="3D7D3F0F" w14:textId="77777777" w:rsidR="00C1458F" w:rsidRDefault="00C1458F" w:rsidP="007377B2">
      <w:pPr>
        <w:rPr>
          <w:lang w:val="en-GB"/>
        </w:rPr>
      </w:pPr>
    </w:p>
    <w:p w14:paraId="31AD59F1" w14:textId="37F28FDE" w:rsidR="00C1458F" w:rsidRDefault="00C1458F" w:rsidP="007377B2">
      <w:pPr>
        <w:rPr>
          <w:lang w:val="en-GB"/>
        </w:rPr>
      </w:pPr>
      <w:r>
        <w:rPr>
          <w:lang w:val="en-GB"/>
        </w:rPr>
        <w:t>Logged out trying to post content:</w:t>
      </w:r>
    </w:p>
    <w:p w14:paraId="05D83465" w14:textId="6B1C33B0" w:rsidR="00C1458F" w:rsidRDefault="00C1458F" w:rsidP="007377B2">
      <w:pPr>
        <w:rPr>
          <w:lang w:val="en-GB"/>
        </w:rPr>
      </w:pPr>
      <w:r>
        <w:rPr>
          <w:noProof/>
        </w:rPr>
        <w:drawing>
          <wp:inline distT="0" distB="0" distL="0" distR="0" wp14:anchorId="29741205" wp14:editId="47B941E8">
            <wp:extent cx="3952875" cy="1152525"/>
            <wp:effectExtent l="0" t="0" r="9525" b="9525"/>
            <wp:docPr id="1408447336" name="Picture 23" descr="A blue and white box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47336" name="Picture 23" descr="A blue and white box with white tex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52875" cy="1152525"/>
                    </a:xfrm>
                    <a:prstGeom prst="rect">
                      <a:avLst/>
                    </a:prstGeom>
                    <a:noFill/>
                    <a:ln>
                      <a:noFill/>
                    </a:ln>
                  </pic:spPr>
                </pic:pic>
              </a:graphicData>
            </a:graphic>
          </wp:inline>
        </w:drawing>
      </w:r>
    </w:p>
    <w:p w14:paraId="44F009EA" w14:textId="77777777" w:rsidR="00C1458F" w:rsidRDefault="00C1458F" w:rsidP="007377B2">
      <w:pPr>
        <w:rPr>
          <w:lang w:val="en-GB"/>
        </w:rPr>
      </w:pPr>
    </w:p>
    <w:p w14:paraId="734FB8B6" w14:textId="7B15034C" w:rsidR="00C1458F" w:rsidRPr="00C1458F" w:rsidRDefault="00C1458F" w:rsidP="007377B2">
      <w:pPr>
        <w:rPr>
          <w:lang w:val="en-GB"/>
        </w:rPr>
      </w:pPr>
      <w:r>
        <w:rPr>
          <w:lang w:val="en-GB"/>
        </w:rPr>
        <w:t>Trying to post with no paragraph entered:</w:t>
      </w:r>
    </w:p>
    <w:p w14:paraId="6AD69B90" w14:textId="4BB17E86" w:rsidR="00C1458F" w:rsidRDefault="00C1458F" w:rsidP="007377B2">
      <w:pPr>
        <w:rPr>
          <w:lang w:val="en-GB"/>
        </w:rPr>
      </w:pPr>
      <w:r>
        <w:rPr>
          <w:noProof/>
        </w:rPr>
        <w:drawing>
          <wp:inline distT="0" distB="0" distL="0" distR="0" wp14:anchorId="03AFDAA6" wp14:editId="5493F882">
            <wp:extent cx="6767830" cy="1543050"/>
            <wp:effectExtent l="0" t="0" r="0" b="0"/>
            <wp:docPr id="48966830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8304" name="Picture 24" descr="A screenshot of a computer&#10;&#10;Description automatically generated"/>
                    <pic:cNvPicPr>
                      <a:picLocks noChangeAspect="1" noChangeArrowheads="1"/>
                    </pic:cNvPicPr>
                  </pic:nvPicPr>
                  <pic:blipFill rotWithShape="1">
                    <a:blip r:embed="rId24">
                      <a:extLst>
                        <a:ext uri="{28A0092B-C50C-407E-A947-70E740481C1C}">
                          <a14:useLocalDpi xmlns:a14="http://schemas.microsoft.com/office/drawing/2010/main" val="0"/>
                        </a:ext>
                      </a:extLst>
                    </a:blip>
                    <a:srcRect b="42770"/>
                    <a:stretch/>
                  </pic:blipFill>
                  <pic:spPr bwMode="auto">
                    <a:xfrm>
                      <a:off x="0" y="0"/>
                      <a:ext cx="6767830" cy="1543050"/>
                    </a:xfrm>
                    <a:prstGeom prst="rect">
                      <a:avLst/>
                    </a:prstGeom>
                    <a:noFill/>
                    <a:ln>
                      <a:noFill/>
                    </a:ln>
                    <a:extLst>
                      <a:ext uri="{53640926-AAD7-44D8-BBD7-CCE9431645EC}">
                        <a14:shadowObscured xmlns:a14="http://schemas.microsoft.com/office/drawing/2010/main"/>
                      </a:ext>
                    </a:extLst>
                  </pic:spPr>
                </pic:pic>
              </a:graphicData>
            </a:graphic>
          </wp:inline>
        </w:drawing>
      </w:r>
    </w:p>
    <w:p w14:paraId="1F51A454" w14:textId="77777777" w:rsidR="00C1458F" w:rsidRDefault="00C1458F" w:rsidP="007377B2">
      <w:pPr>
        <w:rPr>
          <w:lang w:val="en-GB"/>
        </w:rPr>
      </w:pPr>
    </w:p>
    <w:p w14:paraId="73E960E5" w14:textId="6BE86B5A" w:rsidR="00C1458F" w:rsidRDefault="00C1458F" w:rsidP="007377B2">
      <w:pPr>
        <w:rPr>
          <w:lang w:val="en-GB"/>
        </w:rPr>
      </w:pPr>
      <w:r>
        <w:rPr>
          <w:lang w:val="en-GB"/>
        </w:rPr>
        <w:t>Successful content post:</w:t>
      </w:r>
    </w:p>
    <w:p w14:paraId="70E422B9" w14:textId="0CF83452" w:rsidR="00C1458F" w:rsidRPr="009C119D" w:rsidRDefault="00C1458F" w:rsidP="007377B2">
      <w:pPr>
        <w:rPr>
          <w:lang w:val="en-GB"/>
        </w:rPr>
      </w:pPr>
      <w:r>
        <w:rPr>
          <w:noProof/>
        </w:rPr>
        <w:drawing>
          <wp:inline distT="0" distB="0" distL="0" distR="0" wp14:anchorId="7C6117B5" wp14:editId="7F6B5298">
            <wp:extent cx="4010025" cy="1181100"/>
            <wp:effectExtent l="0" t="0" r="9525" b="0"/>
            <wp:docPr id="2102717539" name="Picture 25" descr="A blue and white rectangular box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17539" name="Picture 25" descr="A blue and white rectangular box with white 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0025" cy="1181100"/>
                    </a:xfrm>
                    <a:prstGeom prst="rect">
                      <a:avLst/>
                    </a:prstGeom>
                    <a:noFill/>
                    <a:ln>
                      <a:noFill/>
                    </a:ln>
                  </pic:spPr>
                </pic:pic>
              </a:graphicData>
            </a:graphic>
          </wp:inline>
        </w:drawing>
      </w:r>
    </w:p>
    <w:p w14:paraId="4349AB4E" w14:textId="77777777" w:rsidR="00F41239" w:rsidRDefault="00F41239" w:rsidP="00CA6793">
      <w:pPr>
        <w:rPr>
          <w:lang w:val="en-GB"/>
        </w:rPr>
      </w:pPr>
    </w:p>
    <w:p w14:paraId="5F0FEBD3" w14:textId="60F60308" w:rsidR="00CA6793" w:rsidRPr="00F41239" w:rsidRDefault="002A0391" w:rsidP="00CA6793">
      <w:pPr>
        <w:pStyle w:val="Heading3"/>
        <w:rPr>
          <w:szCs w:val="32"/>
          <w:lang w:val="en-GB"/>
        </w:rPr>
      </w:pPr>
      <w:bookmarkStart w:id="9" w:name="_Toc184746971"/>
      <w:r>
        <w:rPr>
          <w:szCs w:val="32"/>
          <w:lang w:val="en-GB"/>
        </w:rPr>
        <w:t>Content</w:t>
      </w:r>
      <w:r w:rsidR="00CA6793" w:rsidRPr="00F41239">
        <w:rPr>
          <w:szCs w:val="32"/>
          <w:lang w:val="en-GB"/>
        </w:rPr>
        <w:t xml:space="preserve"> Functionality:</w:t>
      </w:r>
      <w:bookmarkEnd w:id="9"/>
    </w:p>
    <w:p w14:paraId="15994257" w14:textId="111F5479" w:rsidR="00D626E7" w:rsidRDefault="00670C6E" w:rsidP="00BA0721">
      <w:pPr>
        <w:rPr>
          <w:lang w:val="en-GB"/>
        </w:rPr>
      </w:pPr>
      <w:r>
        <w:rPr>
          <w:lang w:val="en-GB"/>
        </w:rPr>
        <w:t>This allows the user to post content in the form of a Title and Paragraph. A check is made to ensure the user is logged in</w:t>
      </w:r>
      <w:r w:rsidR="00634C07">
        <w:rPr>
          <w:lang w:val="en-GB"/>
        </w:rPr>
        <w:t xml:space="preserve"> when they click the submit button</w:t>
      </w:r>
      <w:r w:rsidR="006A6255">
        <w:rPr>
          <w:lang w:val="en-GB"/>
        </w:rPr>
        <w:t>. Once its pressed and the paragraph field is not empty then the session username along with the title and paragraph are added to the MongoDB collection.</w:t>
      </w:r>
    </w:p>
    <w:p w14:paraId="6A46C442" w14:textId="58DF3D72" w:rsidR="00D626E7" w:rsidRDefault="00D626E7" w:rsidP="00BA0721">
      <w:pPr>
        <w:rPr>
          <w:lang w:val="en-GB"/>
        </w:rPr>
      </w:pPr>
    </w:p>
    <w:p w14:paraId="26D743AF" w14:textId="01448157" w:rsidR="009A2603" w:rsidRDefault="00BA0721" w:rsidP="002A0391">
      <w:pPr>
        <w:rPr>
          <w:lang w:val="en-GB"/>
        </w:rPr>
      </w:pPr>
      <w:r>
        <w:rPr>
          <w:lang w:val="en-GB"/>
        </w:rPr>
        <w:t xml:space="preserve"> </w:t>
      </w:r>
    </w:p>
    <w:p w14:paraId="7D14A41C" w14:textId="16C2E633" w:rsidR="00286717" w:rsidRDefault="00286717" w:rsidP="002A0391">
      <w:pPr>
        <w:tabs>
          <w:tab w:val="left" w:pos="2517"/>
        </w:tabs>
        <w:rPr>
          <w:lang w:val="en-GB"/>
        </w:rPr>
      </w:pPr>
    </w:p>
    <w:p w14:paraId="60D88C91" w14:textId="77777777" w:rsidR="004B3CB8" w:rsidRDefault="004B3CB8" w:rsidP="002A0391">
      <w:pPr>
        <w:tabs>
          <w:tab w:val="left" w:pos="2517"/>
        </w:tabs>
        <w:rPr>
          <w:lang w:val="en-GB"/>
        </w:rPr>
      </w:pPr>
    </w:p>
    <w:p w14:paraId="75B9CD3E" w14:textId="77777777" w:rsidR="004B3CB8" w:rsidRDefault="004B3CB8" w:rsidP="002A0391">
      <w:pPr>
        <w:tabs>
          <w:tab w:val="left" w:pos="2517"/>
        </w:tabs>
        <w:rPr>
          <w:lang w:val="en-GB"/>
        </w:rPr>
      </w:pPr>
    </w:p>
    <w:p w14:paraId="4F788851" w14:textId="77777777" w:rsidR="004B3CB8" w:rsidRDefault="004B3CB8" w:rsidP="002A0391">
      <w:pPr>
        <w:tabs>
          <w:tab w:val="left" w:pos="2517"/>
        </w:tabs>
        <w:rPr>
          <w:lang w:val="en-GB"/>
        </w:rPr>
      </w:pPr>
    </w:p>
    <w:p w14:paraId="03C0A800" w14:textId="77777777" w:rsidR="004B3CB8" w:rsidRDefault="004B3CB8" w:rsidP="002A0391">
      <w:pPr>
        <w:tabs>
          <w:tab w:val="left" w:pos="2517"/>
        </w:tabs>
        <w:rPr>
          <w:lang w:val="en-GB"/>
        </w:rPr>
      </w:pPr>
    </w:p>
    <w:p w14:paraId="54EDE7C5" w14:textId="77777777" w:rsidR="004B3CB8" w:rsidRDefault="004B3CB8" w:rsidP="002A0391">
      <w:pPr>
        <w:tabs>
          <w:tab w:val="left" w:pos="2517"/>
        </w:tabs>
        <w:rPr>
          <w:lang w:val="en-GB"/>
        </w:rPr>
      </w:pPr>
    </w:p>
    <w:p w14:paraId="7220A4B9" w14:textId="77777777" w:rsidR="004B3CB8" w:rsidRDefault="004B3CB8" w:rsidP="002A0391">
      <w:pPr>
        <w:tabs>
          <w:tab w:val="left" w:pos="2517"/>
        </w:tabs>
        <w:rPr>
          <w:lang w:val="en-GB"/>
        </w:rPr>
      </w:pPr>
    </w:p>
    <w:p w14:paraId="294673FA" w14:textId="77777777" w:rsidR="00F56B31" w:rsidRDefault="00F56B31" w:rsidP="00286717">
      <w:pPr>
        <w:tabs>
          <w:tab w:val="left" w:pos="9542"/>
        </w:tabs>
        <w:rPr>
          <w:lang w:val="en-GB"/>
        </w:rPr>
      </w:pPr>
    </w:p>
    <w:p w14:paraId="28F54910" w14:textId="67832E4F" w:rsidR="00F56B31" w:rsidRDefault="00DB7C4C" w:rsidP="00F56B31">
      <w:pPr>
        <w:pStyle w:val="Heading2"/>
        <w:rPr>
          <w:lang w:val="en-GB"/>
        </w:rPr>
      </w:pPr>
      <w:bookmarkStart w:id="10" w:name="_Toc184746972"/>
      <w:r>
        <w:rPr>
          <w:lang w:val="en-GB"/>
        </w:rPr>
        <w:lastRenderedPageBreak/>
        <w:t>Search</w:t>
      </w:r>
      <w:r w:rsidR="00F56B31">
        <w:rPr>
          <w:lang w:val="en-GB"/>
        </w:rPr>
        <w:t>:</w:t>
      </w:r>
      <w:bookmarkEnd w:id="10"/>
    </w:p>
    <w:p w14:paraId="0024AFCE" w14:textId="3ABDD9FB" w:rsidR="00F56B31" w:rsidRDefault="00F56B31" w:rsidP="00F56B31">
      <w:pPr>
        <w:rPr>
          <w:noProof/>
        </w:rPr>
      </w:pPr>
      <w:r w:rsidRPr="00F56B31">
        <w:rPr>
          <w:noProof/>
        </w:rPr>
        <w:t xml:space="preserve"> </w:t>
      </w:r>
      <w:r w:rsidR="00BA7049">
        <w:rPr>
          <w:noProof/>
        </w:rPr>
        <w:drawing>
          <wp:inline distT="0" distB="0" distL="0" distR="0" wp14:anchorId="3EBE3AA5" wp14:editId="1C0CDA18">
            <wp:extent cx="2476500" cy="1171575"/>
            <wp:effectExtent l="0" t="0" r="0" b="9525"/>
            <wp:docPr id="1948183112" name="Picture 26" descr="A blu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83112" name="Picture 26" descr="A blue background with black text&#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76500" cy="1171575"/>
                    </a:xfrm>
                    <a:prstGeom prst="rect">
                      <a:avLst/>
                    </a:prstGeom>
                    <a:noFill/>
                    <a:ln>
                      <a:noFill/>
                    </a:ln>
                  </pic:spPr>
                </pic:pic>
              </a:graphicData>
            </a:graphic>
          </wp:inline>
        </w:drawing>
      </w:r>
    </w:p>
    <w:p w14:paraId="2B1D3F29" w14:textId="77777777" w:rsidR="00BA7049" w:rsidRDefault="00BA7049" w:rsidP="00F56B31">
      <w:pPr>
        <w:rPr>
          <w:noProof/>
        </w:rPr>
      </w:pPr>
    </w:p>
    <w:p w14:paraId="05CF64A4" w14:textId="1F7FC8E7" w:rsidR="00BA7049" w:rsidRDefault="00BA7049" w:rsidP="00F56B31">
      <w:pPr>
        <w:rPr>
          <w:noProof/>
        </w:rPr>
      </w:pPr>
      <w:r>
        <w:rPr>
          <w:noProof/>
        </w:rPr>
        <w:t>Successful game name search:</w:t>
      </w:r>
    </w:p>
    <w:p w14:paraId="4E7EC4A2" w14:textId="1889129E" w:rsidR="00BA7049" w:rsidRDefault="00BA7049" w:rsidP="00F56B31">
      <w:pPr>
        <w:rPr>
          <w:noProof/>
        </w:rPr>
      </w:pPr>
      <w:r>
        <w:rPr>
          <w:noProof/>
        </w:rPr>
        <w:drawing>
          <wp:inline distT="0" distB="0" distL="0" distR="0" wp14:anchorId="5F033D03" wp14:editId="68122821">
            <wp:extent cx="6767830" cy="2032635"/>
            <wp:effectExtent l="0" t="0" r="0" b="5715"/>
            <wp:docPr id="1507891521" name="Picture 28"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91521" name="Picture 28" descr="A computer screen 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767830" cy="2032635"/>
                    </a:xfrm>
                    <a:prstGeom prst="rect">
                      <a:avLst/>
                    </a:prstGeom>
                    <a:noFill/>
                    <a:ln>
                      <a:noFill/>
                    </a:ln>
                  </pic:spPr>
                </pic:pic>
              </a:graphicData>
            </a:graphic>
          </wp:inline>
        </w:drawing>
      </w:r>
    </w:p>
    <w:p w14:paraId="23500B46" w14:textId="77777777" w:rsidR="00BA7049" w:rsidRDefault="00BA7049" w:rsidP="00F56B31">
      <w:pPr>
        <w:rPr>
          <w:noProof/>
        </w:rPr>
      </w:pPr>
    </w:p>
    <w:p w14:paraId="7025CA3A" w14:textId="2197889F" w:rsidR="00BA7049" w:rsidRDefault="00BA7049" w:rsidP="00F56B31">
      <w:pPr>
        <w:rPr>
          <w:noProof/>
        </w:rPr>
      </w:pPr>
      <w:r>
        <w:rPr>
          <w:noProof/>
        </w:rPr>
        <w:t>No reults found from search:</w:t>
      </w:r>
    </w:p>
    <w:p w14:paraId="1CA1137F" w14:textId="5F704A2A" w:rsidR="00BA7049" w:rsidRDefault="00BA7049" w:rsidP="00F56B31">
      <w:pPr>
        <w:rPr>
          <w:noProof/>
        </w:rPr>
      </w:pPr>
      <w:r>
        <w:rPr>
          <w:noProof/>
        </w:rPr>
        <w:drawing>
          <wp:inline distT="0" distB="0" distL="0" distR="0" wp14:anchorId="72295C0A" wp14:editId="7CABDB8A">
            <wp:extent cx="6767830" cy="1332865"/>
            <wp:effectExtent l="0" t="0" r="0" b="635"/>
            <wp:docPr id="1418820024" name="Picture 30" descr="A blue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20024" name="Picture 30" descr="A blue and white rectangle&#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767830" cy="1332865"/>
                    </a:xfrm>
                    <a:prstGeom prst="rect">
                      <a:avLst/>
                    </a:prstGeom>
                    <a:noFill/>
                    <a:ln>
                      <a:noFill/>
                    </a:ln>
                  </pic:spPr>
                </pic:pic>
              </a:graphicData>
            </a:graphic>
          </wp:inline>
        </w:drawing>
      </w:r>
    </w:p>
    <w:p w14:paraId="55B96219" w14:textId="77777777" w:rsidR="00BA7049" w:rsidRDefault="00BA7049" w:rsidP="00F56B31">
      <w:pPr>
        <w:rPr>
          <w:noProof/>
        </w:rPr>
      </w:pPr>
    </w:p>
    <w:p w14:paraId="33C2F5F9" w14:textId="210663FF" w:rsidR="00BA7049" w:rsidRDefault="00BA7049" w:rsidP="00F56B31">
      <w:pPr>
        <w:rPr>
          <w:noProof/>
        </w:rPr>
      </w:pPr>
      <w:r>
        <w:rPr>
          <w:noProof/>
        </w:rPr>
        <w:t>Successful user name search:</w:t>
      </w:r>
    </w:p>
    <w:p w14:paraId="0F91AE40" w14:textId="2E404AF6" w:rsidR="00BA7049" w:rsidRDefault="00BA7049" w:rsidP="00F56B31">
      <w:pPr>
        <w:rPr>
          <w:noProof/>
        </w:rPr>
      </w:pPr>
      <w:r>
        <w:rPr>
          <w:noProof/>
        </w:rPr>
        <w:drawing>
          <wp:inline distT="0" distB="0" distL="0" distR="0" wp14:anchorId="5A4A19CB" wp14:editId="265742D6">
            <wp:extent cx="6767830" cy="2872105"/>
            <wp:effectExtent l="0" t="0" r="0" b="4445"/>
            <wp:docPr id="1997551729"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29" name="Picture 31"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67830" cy="2872105"/>
                    </a:xfrm>
                    <a:prstGeom prst="rect">
                      <a:avLst/>
                    </a:prstGeom>
                    <a:noFill/>
                    <a:ln>
                      <a:noFill/>
                    </a:ln>
                  </pic:spPr>
                </pic:pic>
              </a:graphicData>
            </a:graphic>
          </wp:inline>
        </w:drawing>
      </w:r>
    </w:p>
    <w:p w14:paraId="6BC66790" w14:textId="77777777" w:rsidR="00BA7049" w:rsidRDefault="00BA7049" w:rsidP="00F56B31">
      <w:pPr>
        <w:rPr>
          <w:noProof/>
        </w:rPr>
      </w:pPr>
    </w:p>
    <w:p w14:paraId="0A57BE41" w14:textId="77777777" w:rsidR="00BA7049" w:rsidRDefault="00BA7049" w:rsidP="00F56B31">
      <w:pPr>
        <w:rPr>
          <w:noProof/>
        </w:rPr>
      </w:pPr>
    </w:p>
    <w:p w14:paraId="71CB00A2" w14:textId="77777777" w:rsidR="00BA7049" w:rsidRDefault="00BA7049" w:rsidP="00F56B31">
      <w:pPr>
        <w:rPr>
          <w:noProof/>
        </w:rPr>
      </w:pPr>
    </w:p>
    <w:p w14:paraId="44A47A58" w14:textId="77777777" w:rsidR="00BA7049" w:rsidRDefault="00BA7049" w:rsidP="00F56B31">
      <w:pPr>
        <w:rPr>
          <w:noProof/>
        </w:rPr>
      </w:pPr>
    </w:p>
    <w:p w14:paraId="277B04E9" w14:textId="4A2D88C4" w:rsidR="00BA7049" w:rsidRDefault="00BA7049" w:rsidP="00F56B31">
      <w:pPr>
        <w:rPr>
          <w:noProof/>
        </w:rPr>
      </w:pPr>
      <w:r>
        <w:rPr>
          <w:noProof/>
        </w:rPr>
        <w:lastRenderedPageBreak/>
        <w:t>No results found from search:</w:t>
      </w:r>
    </w:p>
    <w:p w14:paraId="118FCE56" w14:textId="282B5B7A" w:rsidR="00BA7049" w:rsidRDefault="00BA7049" w:rsidP="00F56B31">
      <w:pPr>
        <w:rPr>
          <w:noProof/>
        </w:rPr>
      </w:pPr>
      <w:r>
        <w:rPr>
          <w:noProof/>
        </w:rPr>
        <w:drawing>
          <wp:inline distT="0" distB="0" distL="0" distR="0" wp14:anchorId="5655EE9A" wp14:editId="6DB726C5">
            <wp:extent cx="6767830" cy="2482850"/>
            <wp:effectExtent l="0" t="0" r="0" b="0"/>
            <wp:docPr id="1365458434" name="Picture 3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58434" name="Picture 32" descr="A computer screen shot of a compu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767830" cy="2482850"/>
                    </a:xfrm>
                    <a:prstGeom prst="rect">
                      <a:avLst/>
                    </a:prstGeom>
                    <a:noFill/>
                    <a:ln>
                      <a:noFill/>
                    </a:ln>
                  </pic:spPr>
                </pic:pic>
              </a:graphicData>
            </a:graphic>
          </wp:inline>
        </w:drawing>
      </w:r>
    </w:p>
    <w:p w14:paraId="05F74E81" w14:textId="45E41155" w:rsidR="00AA0ED6" w:rsidRDefault="00AA0ED6" w:rsidP="00DC7E83">
      <w:pPr>
        <w:rPr>
          <w:lang w:val="en-GB"/>
        </w:rPr>
      </w:pPr>
    </w:p>
    <w:p w14:paraId="2EEB078B" w14:textId="19454A1F" w:rsidR="00AA0ED6" w:rsidRDefault="00AA0ED6" w:rsidP="00DC7E83">
      <w:pPr>
        <w:rPr>
          <w:lang w:val="en-GB"/>
        </w:rPr>
      </w:pPr>
    </w:p>
    <w:p w14:paraId="20694BC8" w14:textId="38A237CF" w:rsidR="00AA0ED6" w:rsidRPr="00AA0ED6" w:rsidRDefault="00DB7C4C" w:rsidP="00EF6BA3">
      <w:pPr>
        <w:pStyle w:val="Heading3"/>
        <w:rPr>
          <w:lang w:val="en-GB"/>
        </w:rPr>
      </w:pPr>
      <w:bookmarkStart w:id="11" w:name="_Toc184746973"/>
      <w:r>
        <w:rPr>
          <w:lang w:val="en-GB"/>
        </w:rPr>
        <w:t>Search</w:t>
      </w:r>
      <w:r w:rsidR="00AA0ED6">
        <w:rPr>
          <w:lang w:val="en-GB"/>
        </w:rPr>
        <w:t xml:space="preserve"> Functionality:</w:t>
      </w:r>
      <w:bookmarkEnd w:id="11"/>
    </w:p>
    <w:p w14:paraId="12EAD048" w14:textId="1B8E4FEB" w:rsidR="00DC7E83" w:rsidRDefault="001D1278" w:rsidP="00DC7E83">
      <w:pPr>
        <w:rPr>
          <w:lang w:val="en-GB"/>
        </w:rPr>
      </w:pPr>
      <w:r>
        <w:rPr>
          <w:lang w:val="en-GB"/>
        </w:rPr>
        <w:t>This allows the user to search either for content directly or for users. For content, the query entered by the user is to be checked against the username, title and paragraph of each item in collection, if found then the whole item is added to a list. This list is used to then display the items in order of being added</w:t>
      </w:r>
      <w:r w:rsidR="009D34E0">
        <w:rPr>
          <w:lang w:val="en-GB"/>
        </w:rPr>
        <w:t>, for each item in list the site displays the username, title and paragraph</w:t>
      </w:r>
      <w:r w:rsidR="00D455D9">
        <w:rPr>
          <w:lang w:val="en-GB"/>
        </w:rPr>
        <w:t>.</w:t>
      </w:r>
      <w:r w:rsidR="00B85665">
        <w:rPr>
          <w:lang w:val="en-GB"/>
        </w:rPr>
        <w:t xml:space="preserve"> For the user search, the search looks into a different collection on MongoDB which only holds the usernames and passwords</w:t>
      </w:r>
      <w:r w:rsidR="007813DC">
        <w:rPr>
          <w:lang w:val="en-GB"/>
        </w:rPr>
        <w:t xml:space="preserve"> ensuring only </w:t>
      </w:r>
      <w:r w:rsidR="00F779F9">
        <w:rPr>
          <w:lang w:val="en-GB"/>
        </w:rPr>
        <w:t>users are retrieved once</w:t>
      </w:r>
      <w:r w:rsidR="00A14CCB">
        <w:rPr>
          <w:lang w:val="en-GB"/>
        </w:rPr>
        <w:t>. All users found by the search will have their name displayed along with a follow button allowing the user to follow the selected user.</w:t>
      </w:r>
    </w:p>
    <w:p w14:paraId="766A72F8" w14:textId="77777777" w:rsidR="009D3180" w:rsidRDefault="009D3180" w:rsidP="00DC7E83">
      <w:pPr>
        <w:rPr>
          <w:lang w:val="en-GB"/>
        </w:rPr>
      </w:pPr>
    </w:p>
    <w:p w14:paraId="2A5ADCCF" w14:textId="77777777" w:rsidR="009D3180" w:rsidRDefault="009D3180" w:rsidP="00DC7E83">
      <w:pPr>
        <w:rPr>
          <w:lang w:val="en-GB"/>
        </w:rPr>
      </w:pPr>
    </w:p>
    <w:p w14:paraId="5DEDCF83" w14:textId="77777777" w:rsidR="00E859F8" w:rsidRDefault="00E859F8" w:rsidP="00DC7E83">
      <w:pPr>
        <w:rPr>
          <w:lang w:val="en-GB"/>
        </w:rPr>
      </w:pPr>
    </w:p>
    <w:p w14:paraId="0DFDDDDF" w14:textId="77777777" w:rsidR="00E859F8" w:rsidRDefault="00E859F8" w:rsidP="00DC7E83">
      <w:pPr>
        <w:rPr>
          <w:lang w:val="en-GB"/>
        </w:rPr>
      </w:pPr>
    </w:p>
    <w:p w14:paraId="797C9E16" w14:textId="77777777" w:rsidR="00E859F8" w:rsidRDefault="00E859F8" w:rsidP="00DC7E83">
      <w:pPr>
        <w:rPr>
          <w:lang w:val="en-GB"/>
        </w:rPr>
      </w:pPr>
    </w:p>
    <w:p w14:paraId="50CB13E4" w14:textId="77777777" w:rsidR="00E859F8" w:rsidRDefault="00E859F8" w:rsidP="00DC7E83">
      <w:pPr>
        <w:rPr>
          <w:lang w:val="en-GB"/>
        </w:rPr>
      </w:pPr>
    </w:p>
    <w:p w14:paraId="6DCAC718" w14:textId="77777777" w:rsidR="00E859F8" w:rsidRDefault="00E859F8" w:rsidP="00DC7E83">
      <w:pPr>
        <w:rPr>
          <w:lang w:val="en-GB"/>
        </w:rPr>
      </w:pPr>
    </w:p>
    <w:p w14:paraId="4C59B14E" w14:textId="77777777" w:rsidR="00E859F8" w:rsidRDefault="00E859F8" w:rsidP="00DC7E83">
      <w:pPr>
        <w:rPr>
          <w:lang w:val="en-GB"/>
        </w:rPr>
      </w:pPr>
    </w:p>
    <w:p w14:paraId="373183DB" w14:textId="77777777" w:rsidR="00E859F8" w:rsidRDefault="00E859F8" w:rsidP="00DC7E83">
      <w:pPr>
        <w:rPr>
          <w:lang w:val="en-GB"/>
        </w:rPr>
      </w:pPr>
    </w:p>
    <w:p w14:paraId="55E3AF6F" w14:textId="77777777" w:rsidR="00E859F8" w:rsidRDefault="00E859F8" w:rsidP="00DC7E83">
      <w:pPr>
        <w:rPr>
          <w:lang w:val="en-GB"/>
        </w:rPr>
      </w:pPr>
    </w:p>
    <w:p w14:paraId="3A186221" w14:textId="77777777" w:rsidR="00E859F8" w:rsidRDefault="00E859F8" w:rsidP="00DC7E83">
      <w:pPr>
        <w:rPr>
          <w:lang w:val="en-GB"/>
        </w:rPr>
      </w:pPr>
    </w:p>
    <w:p w14:paraId="245EA45A" w14:textId="77777777" w:rsidR="00E859F8" w:rsidRDefault="00E859F8" w:rsidP="00DC7E83">
      <w:pPr>
        <w:rPr>
          <w:lang w:val="en-GB"/>
        </w:rPr>
      </w:pPr>
    </w:p>
    <w:p w14:paraId="46A9577D" w14:textId="77777777" w:rsidR="00E859F8" w:rsidRDefault="00E859F8" w:rsidP="00DC7E83">
      <w:pPr>
        <w:rPr>
          <w:lang w:val="en-GB"/>
        </w:rPr>
      </w:pPr>
    </w:p>
    <w:p w14:paraId="1BCE969B" w14:textId="77777777" w:rsidR="00E859F8" w:rsidRDefault="00E859F8" w:rsidP="00DC7E83">
      <w:pPr>
        <w:rPr>
          <w:lang w:val="en-GB"/>
        </w:rPr>
      </w:pPr>
    </w:p>
    <w:p w14:paraId="6108FCAE" w14:textId="77777777" w:rsidR="00E859F8" w:rsidRDefault="00E859F8" w:rsidP="00DC7E83">
      <w:pPr>
        <w:rPr>
          <w:lang w:val="en-GB"/>
        </w:rPr>
      </w:pPr>
    </w:p>
    <w:p w14:paraId="40041843" w14:textId="77777777" w:rsidR="00E859F8" w:rsidRDefault="00E859F8" w:rsidP="00DC7E83">
      <w:pPr>
        <w:rPr>
          <w:lang w:val="en-GB"/>
        </w:rPr>
      </w:pPr>
    </w:p>
    <w:p w14:paraId="6C36F5B7" w14:textId="77777777" w:rsidR="00E859F8" w:rsidRDefault="00E859F8" w:rsidP="00DC7E83">
      <w:pPr>
        <w:rPr>
          <w:lang w:val="en-GB"/>
        </w:rPr>
      </w:pPr>
    </w:p>
    <w:p w14:paraId="679FFBA9" w14:textId="77777777" w:rsidR="00E859F8" w:rsidRDefault="00E859F8" w:rsidP="00DC7E83">
      <w:pPr>
        <w:rPr>
          <w:lang w:val="en-GB"/>
        </w:rPr>
      </w:pPr>
    </w:p>
    <w:p w14:paraId="5E900A5A" w14:textId="77777777" w:rsidR="00E859F8" w:rsidRDefault="00E859F8" w:rsidP="00DC7E83">
      <w:pPr>
        <w:rPr>
          <w:lang w:val="en-GB"/>
        </w:rPr>
      </w:pPr>
    </w:p>
    <w:p w14:paraId="595026F8" w14:textId="77777777" w:rsidR="00E859F8" w:rsidRDefault="00E859F8" w:rsidP="00DC7E83">
      <w:pPr>
        <w:rPr>
          <w:lang w:val="en-GB"/>
        </w:rPr>
      </w:pPr>
    </w:p>
    <w:p w14:paraId="361D118E" w14:textId="77777777" w:rsidR="00E859F8" w:rsidRDefault="00E859F8" w:rsidP="00DC7E83">
      <w:pPr>
        <w:rPr>
          <w:lang w:val="en-GB"/>
        </w:rPr>
      </w:pPr>
    </w:p>
    <w:p w14:paraId="00B4386C" w14:textId="77777777" w:rsidR="00E859F8" w:rsidRDefault="00E859F8" w:rsidP="00DC7E83">
      <w:pPr>
        <w:rPr>
          <w:lang w:val="en-GB"/>
        </w:rPr>
      </w:pPr>
    </w:p>
    <w:p w14:paraId="52A02A19" w14:textId="77777777" w:rsidR="00E859F8" w:rsidRDefault="00E859F8" w:rsidP="00DC7E83">
      <w:pPr>
        <w:rPr>
          <w:lang w:val="en-GB"/>
        </w:rPr>
      </w:pPr>
    </w:p>
    <w:p w14:paraId="59ADC390" w14:textId="77777777" w:rsidR="00E859F8" w:rsidRDefault="00E859F8" w:rsidP="00DC7E83">
      <w:pPr>
        <w:rPr>
          <w:lang w:val="en-GB"/>
        </w:rPr>
      </w:pPr>
    </w:p>
    <w:p w14:paraId="59D06D80" w14:textId="77777777" w:rsidR="00E859F8" w:rsidRDefault="00E859F8" w:rsidP="00DC7E83">
      <w:pPr>
        <w:rPr>
          <w:lang w:val="en-GB"/>
        </w:rPr>
      </w:pPr>
    </w:p>
    <w:p w14:paraId="1806008D" w14:textId="77777777" w:rsidR="00E859F8" w:rsidRDefault="00E859F8" w:rsidP="00DC7E83">
      <w:pPr>
        <w:rPr>
          <w:lang w:val="en-GB"/>
        </w:rPr>
      </w:pPr>
    </w:p>
    <w:p w14:paraId="26E267C3" w14:textId="77777777" w:rsidR="00E859F8" w:rsidRDefault="00E859F8" w:rsidP="00DC7E83">
      <w:pPr>
        <w:rPr>
          <w:lang w:val="en-GB"/>
        </w:rPr>
      </w:pPr>
    </w:p>
    <w:p w14:paraId="09724741" w14:textId="1D5924DB" w:rsidR="001E4A7A" w:rsidRDefault="001E4A7A" w:rsidP="001E4A7A">
      <w:pPr>
        <w:pStyle w:val="Heading2"/>
        <w:rPr>
          <w:lang w:val="en-GB"/>
        </w:rPr>
      </w:pPr>
      <w:bookmarkStart w:id="12" w:name="_Toc184746974"/>
      <w:r>
        <w:rPr>
          <w:lang w:val="en-GB"/>
        </w:rPr>
        <w:lastRenderedPageBreak/>
        <w:t>Postman:</w:t>
      </w:r>
      <w:bookmarkEnd w:id="12"/>
    </w:p>
    <w:p w14:paraId="409DFFB8" w14:textId="77777777" w:rsidR="0029593E" w:rsidRPr="0029593E" w:rsidRDefault="0029593E" w:rsidP="0029593E">
      <w:pPr>
        <w:rPr>
          <w:lang w:val="en-GB"/>
        </w:rPr>
      </w:pPr>
    </w:p>
    <w:p w14:paraId="76257A90" w14:textId="7F007944" w:rsidR="001E4A7A" w:rsidRDefault="001E4A7A" w:rsidP="001E4A7A">
      <w:pPr>
        <w:pStyle w:val="Heading3"/>
        <w:rPr>
          <w:lang w:val="en-GB"/>
        </w:rPr>
      </w:pPr>
      <w:bookmarkStart w:id="13" w:name="_Toc184746975"/>
      <w:r>
        <w:rPr>
          <w:lang w:val="en-GB"/>
        </w:rPr>
        <w:t>Screenshots:</w:t>
      </w:r>
      <w:bookmarkEnd w:id="13"/>
    </w:p>
    <w:p w14:paraId="25B199C1" w14:textId="1BFA1E9A" w:rsidR="00E859F8" w:rsidRPr="00E859F8" w:rsidRDefault="00E859F8" w:rsidP="00E859F8">
      <w:pPr>
        <w:rPr>
          <w:lang w:val="en-GB"/>
        </w:rPr>
      </w:pPr>
      <w:r>
        <w:rPr>
          <w:lang w:val="en-GB"/>
        </w:rPr>
        <w:t>Logout:</w:t>
      </w:r>
    </w:p>
    <w:p w14:paraId="3640DE28" w14:textId="5C2B3CC2" w:rsidR="00E859F8" w:rsidRDefault="00E859F8" w:rsidP="00E859F8">
      <w:pPr>
        <w:rPr>
          <w:lang w:val="en-GB"/>
        </w:rPr>
      </w:pPr>
      <w:r>
        <w:rPr>
          <w:noProof/>
        </w:rPr>
        <w:drawing>
          <wp:inline distT="0" distB="0" distL="0" distR="0" wp14:anchorId="145CBBAF" wp14:editId="2CC0C47F">
            <wp:extent cx="4295775" cy="5571926"/>
            <wp:effectExtent l="0" t="0" r="0" b="0"/>
            <wp:docPr id="173868277"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8277" name="Picture 33"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97009" cy="5573526"/>
                    </a:xfrm>
                    <a:prstGeom prst="rect">
                      <a:avLst/>
                    </a:prstGeom>
                    <a:noFill/>
                    <a:ln>
                      <a:noFill/>
                    </a:ln>
                  </pic:spPr>
                </pic:pic>
              </a:graphicData>
            </a:graphic>
          </wp:inline>
        </w:drawing>
      </w:r>
    </w:p>
    <w:p w14:paraId="4C2D2BDE" w14:textId="77777777" w:rsidR="00E859F8" w:rsidRDefault="00E859F8" w:rsidP="00E859F8">
      <w:pPr>
        <w:rPr>
          <w:lang w:val="en-GB"/>
        </w:rPr>
      </w:pPr>
    </w:p>
    <w:p w14:paraId="306C93E8" w14:textId="77777777" w:rsidR="00E859F8" w:rsidRDefault="00E859F8" w:rsidP="00E859F8">
      <w:pPr>
        <w:rPr>
          <w:lang w:val="en-GB"/>
        </w:rPr>
      </w:pPr>
    </w:p>
    <w:p w14:paraId="67E30492" w14:textId="77777777" w:rsidR="00E859F8" w:rsidRDefault="00E859F8" w:rsidP="00E859F8">
      <w:pPr>
        <w:rPr>
          <w:lang w:val="en-GB"/>
        </w:rPr>
      </w:pPr>
    </w:p>
    <w:p w14:paraId="46B9B27A" w14:textId="77777777" w:rsidR="00E859F8" w:rsidRDefault="00E859F8" w:rsidP="00E859F8">
      <w:pPr>
        <w:rPr>
          <w:lang w:val="en-GB"/>
        </w:rPr>
      </w:pPr>
    </w:p>
    <w:p w14:paraId="040F4246" w14:textId="77777777" w:rsidR="00E859F8" w:rsidRDefault="00E859F8" w:rsidP="00E859F8">
      <w:pPr>
        <w:rPr>
          <w:lang w:val="en-GB"/>
        </w:rPr>
      </w:pPr>
    </w:p>
    <w:p w14:paraId="180BB9F4" w14:textId="77777777" w:rsidR="00E859F8" w:rsidRDefault="00E859F8" w:rsidP="00E859F8">
      <w:pPr>
        <w:rPr>
          <w:lang w:val="en-GB"/>
        </w:rPr>
      </w:pPr>
    </w:p>
    <w:p w14:paraId="5C3A012C" w14:textId="77777777" w:rsidR="00E859F8" w:rsidRDefault="00E859F8" w:rsidP="00E859F8">
      <w:pPr>
        <w:rPr>
          <w:lang w:val="en-GB"/>
        </w:rPr>
      </w:pPr>
    </w:p>
    <w:p w14:paraId="5138B014" w14:textId="77777777" w:rsidR="00E859F8" w:rsidRDefault="00E859F8" w:rsidP="00E859F8">
      <w:pPr>
        <w:rPr>
          <w:lang w:val="en-GB"/>
        </w:rPr>
      </w:pPr>
    </w:p>
    <w:p w14:paraId="3C6C0099" w14:textId="77777777" w:rsidR="00E859F8" w:rsidRDefault="00E859F8" w:rsidP="00E859F8">
      <w:pPr>
        <w:rPr>
          <w:lang w:val="en-GB"/>
        </w:rPr>
      </w:pPr>
    </w:p>
    <w:p w14:paraId="728C5640" w14:textId="77777777" w:rsidR="00E859F8" w:rsidRDefault="00E859F8" w:rsidP="00E859F8">
      <w:pPr>
        <w:rPr>
          <w:lang w:val="en-GB"/>
        </w:rPr>
      </w:pPr>
    </w:p>
    <w:p w14:paraId="00037091" w14:textId="77777777" w:rsidR="00E859F8" w:rsidRDefault="00E859F8" w:rsidP="00E859F8">
      <w:pPr>
        <w:rPr>
          <w:lang w:val="en-GB"/>
        </w:rPr>
      </w:pPr>
    </w:p>
    <w:p w14:paraId="3034655E" w14:textId="77777777" w:rsidR="00E859F8" w:rsidRDefault="00E859F8" w:rsidP="00E859F8">
      <w:pPr>
        <w:rPr>
          <w:lang w:val="en-GB"/>
        </w:rPr>
      </w:pPr>
    </w:p>
    <w:p w14:paraId="542302ED" w14:textId="77777777" w:rsidR="00E859F8" w:rsidRDefault="00E859F8" w:rsidP="00E859F8">
      <w:pPr>
        <w:rPr>
          <w:lang w:val="en-GB"/>
        </w:rPr>
      </w:pPr>
    </w:p>
    <w:p w14:paraId="0ED20C03" w14:textId="77777777" w:rsidR="00E859F8" w:rsidRDefault="00E859F8" w:rsidP="00E859F8">
      <w:pPr>
        <w:rPr>
          <w:lang w:val="en-GB"/>
        </w:rPr>
      </w:pPr>
    </w:p>
    <w:p w14:paraId="0AED7684" w14:textId="77777777" w:rsidR="00E859F8" w:rsidRDefault="00E859F8" w:rsidP="00E859F8">
      <w:pPr>
        <w:rPr>
          <w:lang w:val="en-GB"/>
        </w:rPr>
      </w:pPr>
    </w:p>
    <w:p w14:paraId="391FE716" w14:textId="77777777" w:rsidR="00E859F8" w:rsidRDefault="00E859F8" w:rsidP="00E859F8">
      <w:pPr>
        <w:rPr>
          <w:lang w:val="en-GB"/>
        </w:rPr>
      </w:pPr>
    </w:p>
    <w:p w14:paraId="16BDA5F1" w14:textId="77777777" w:rsidR="00E859F8" w:rsidRDefault="00E859F8" w:rsidP="00E859F8">
      <w:pPr>
        <w:rPr>
          <w:lang w:val="en-GB"/>
        </w:rPr>
      </w:pPr>
    </w:p>
    <w:p w14:paraId="33FD32EA" w14:textId="77777777" w:rsidR="00E859F8" w:rsidRDefault="00E859F8" w:rsidP="00E859F8">
      <w:pPr>
        <w:rPr>
          <w:lang w:val="en-GB"/>
        </w:rPr>
      </w:pPr>
    </w:p>
    <w:p w14:paraId="23A3560D" w14:textId="1990680B" w:rsidR="00E859F8" w:rsidRDefault="00E859F8" w:rsidP="00E859F8">
      <w:pPr>
        <w:rPr>
          <w:lang w:val="en-GB"/>
        </w:rPr>
      </w:pPr>
      <w:r>
        <w:rPr>
          <w:lang w:val="en-GB"/>
        </w:rPr>
        <w:lastRenderedPageBreak/>
        <w:t xml:space="preserve">Check if </w:t>
      </w:r>
      <w:r w:rsidR="003620EA">
        <w:rPr>
          <w:lang w:val="en-GB"/>
        </w:rPr>
        <w:t>login status:</w:t>
      </w:r>
    </w:p>
    <w:p w14:paraId="0F1486E6" w14:textId="7D32EBB7" w:rsidR="00E859F8" w:rsidRDefault="00E859F8" w:rsidP="00E859F8">
      <w:pPr>
        <w:rPr>
          <w:lang w:val="en-GB"/>
        </w:rPr>
      </w:pPr>
      <w:r>
        <w:rPr>
          <w:noProof/>
        </w:rPr>
        <w:drawing>
          <wp:inline distT="0" distB="0" distL="0" distR="0" wp14:anchorId="11D333F8" wp14:editId="2589B761">
            <wp:extent cx="5381625" cy="6067425"/>
            <wp:effectExtent l="0" t="0" r="9525" b="9525"/>
            <wp:docPr id="2141712661" name="Picture 3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12661" name="Picture 34" descr="A screenshot of a computer program&#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1625" cy="6067425"/>
                    </a:xfrm>
                    <a:prstGeom prst="rect">
                      <a:avLst/>
                    </a:prstGeom>
                    <a:noFill/>
                    <a:ln>
                      <a:noFill/>
                    </a:ln>
                  </pic:spPr>
                </pic:pic>
              </a:graphicData>
            </a:graphic>
          </wp:inline>
        </w:drawing>
      </w:r>
    </w:p>
    <w:p w14:paraId="1E5737AD" w14:textId="77777777" w:rsidR="00A4327A" w:rsidRDefault="00A4327A" w:rsidP="00E859F8">
      <w:pPr>
        <w:rPr>
          <w:lang w:val="en-GB"/>
        </w:rPr>
      </w:pPr>
    </w:p>
    <w:p w14:paraId="594FB1FD" w14:textId="77777777" w:rsidR="00A4327A" w:rsidRPr="00A4327A" w:rsidRDefault="00A4327A" w:rsidP="00A4327A">
      <w:pPr>
        <w:rPr>
          <w:lang w:val="en-GB"/>
        </w:rPr>
      </w:pPr>
    </w:p>
    <w:p w14:paraId="0B9472DD" w14:textId="77777777" w:rsidR="00A4327A" w:rsidRPr="00A4327A" w:rsidRDefault="00A4327A" w:rsidP="00A4327A">
      <w:pPr>
        <w:rPr>
          <w:lang w:val="en-GB"/>
        </w:rPr>
      </w:pPr>
    </w:p>
    <w:p w14:paraId="05055F98" w14:textId="77777777" w:rsidR="00A4327A" w:rsidRPr="00A4327A" w:rsidRDefault="00A4327A" w:rsidP="00A4327A">
      <w:pPr>
        <w:rPr>
          <w:lang w:val="en-GB"/>
        </w:rPr>
      </w:pPr>
    </w:p>
    <w:p w14:paraId="04B804E2" w14:textId="77777777" w:rsidR="00A4327A" w:rsidRPr="00A4327A" w:rsidRDefault="00A4327A" w:rsidP="00A4327A">
      <w:pPr>
        <w:rPr>
          <w:lang w:val="en-GB"/>
        </w:rPr>
      </w:pPr>
    </w:p>
    <w:p w14:paraId="6FB533ED" w14:textId="77777777" w:rsidR="00A4327A" w:rsidRPr="00A4327A" w:rsidRDefault="00A4327A" w:rsidP="00A4327A">
      <w:pPr>
        <w:rPr>
          <w:lang w:val="en-GB"/>
        </w:rPr>
      </w:pPr>
    </w:p>
    <w:p w14:paraId="3798822B" w14:textId="77777777" w:rsidR="00A4327A" w:rsidRPr="00A4327A" w:rsidRDefault="00A4327A" w:rsidP="00A4327A">
      <w:pPr>
        <w:rPr>
          <w:lang w:val="en-GB"/>
        </w:rPr>
      </w:pPr>
    </w:p>
    <w:p w14:paraId="07F59455" w14:textId="77777777" w:rsidR="00A4327A" w:rsidRPr="00A4327A" w:rsidRDefault="00A4327A" w:rsidP="00A4327A">
      <w:pPr>
        <w:rPr>
          <w:lang w:val="en-GB"/>
        </w:rPr>
      </w:pPr>
    </w:p>
    <w:p w14:paraId="3366A03C" w14:textId="77777777" w:rsidR="00A4327A" w:rsidRPr="00A4327A" w:rsidRDefault="00A4327A" w:rsidP="00A4327A">
      <w:pPr>
        <w:rPr>
          <w:lang w:val="en-GB"/>
        </w:rPr>
      </w:pPr>
    </w:p>
    <w:p w14:paraId="2B342D9E" w14:textId="77777777" w:rsidR="00A4327A" w:rsidRPr="00A4327A" w:rsidRDefault="00A4327A" w:rsidP="00A4327A">
      <w:pPr>
        <w:rPr>
          <w:lang w:val="en-GB"/>
        </w:rPr>
      </w:pPr>
    </w:p>
    <w:p w14:paraId="67562FAE" w14:textId="77777777" w:rsidR="00A4327A" w:rsidRPr="00A4327A" w:rsidRDefault="00A4327A" w:rsidP="00A4327A">
      <w:pPr>
        <w:rPr>
          <w:lang w:val="en-GB"/>
        </w:rPr>
      </w:pPr>
    </w:p>
    <w:p w14:paraId="14685CC4" w14:textId="77777777" w:rsidR="00A4327A" w:rsidRPr="00A4327A" w:rsidRDefault="00A4327A" w:rsidP="00A4327A">
      <w:pPr>
        <w:rPr>
          <w:lang w:val="en-GB"/>
        </w:rPr>
      </w:pPr>
    </w:p>
    <w:p w14:paraId="71B7BFAF" w14:textId="77777777" w:rsidR="00A4327A" w:rsidRPr="00A4327A" w:rsidRDefault="00A4327A" w:rsidP="00A4327A">
      <w:pPr>
        <w:rPr>
          <w:lang w:val="en-GB"/>
        </w:rPr>
      </w:pPr>
    </w:p>
    <w:p w14:paraId="3DC95FBA" w14:textId="77777777" w:rsidR="00A4327A" w:rsidRPr="00A4327A" w:rsidRDefault="00A4327A" w:rsidP="00A4327A">
      <w:pPr>
        <w:rPr>
          <w:lang w:val="en-GB"/>
        </w:rPr>
      </w:pPr>
    </w:p>
    <w:p w14:paraId="12184B47" w14:textId="77777777" w:rsidR="00A4327A" w:rsidRPr="00A4327A" w:rsidRDefault="00A4327A" w:rsidP="00A4327A">
      <w:pPr>
        <w:rPr>
          <w:lang w:val="en-GB"/>
        </w:rPr>
      </w:pPr>
    </w:p>
    <w:p w14:paraId="05C20627" w14:textId="77777777" w:rsidR="00A4327A" w:rsidRPr="00A4327A" w:rsidRDefault="00A4327A" w:rsidP="00A4327A">
      <w:pPr>
        <w:rPr>
          <w:lang w:val="en-GB"/>
        </w:rPr>
      </w:pPr>
    </w:p>
    <w:p w14:paraId="6ED0060B" w14:textId="77777777" w:rsidR="00A4327A" w:rsidRPr="00A4327A" w:rsidRDefault="00A4327A" w:rsidP="00A4327A">
      <w:pPr>
        <w:rPr>
          <w:lang w:val="en-GB"/>
        </w:rPr>
      </w:pPr>
    </w:p>
    <w:p w14:paraId="28ED9B62" w14:textId="3E6ECBC7" w:rsidR="00A4327A" w:rsidRDefault="00A4327A" w:rsidP="00A4327A">
      <w:pPr>
        <w:tabs>
          <w:tab w:val="left" w:pos="1290"/>
        </w:tabs>
        <w:rPr>
          <w:lang w:val="en-GB"/>
        </w:rPr>
      </w:pPr>
      <w:r>
        <w:rPr>
          <w:lang w:val="en-GB"/>
        </w:rPr>
        <w:tab/>
      </w:r>
    </w:p>
    <w:p w14:paraId="157B0314" w14:textId="77777777" w:rsidR="00A4327A" w:rsidRDefault="00A4327A" w:rsidP="00A4327A">
      <w:pPr>
        <w:tabs>
          <w:tab w:val="left" w:pos="1290"/>
        </w:tabs>
        <w:rPr>
          <w:lang w:val="en-GB"/>
        </w:rPr>
      </w:pPr>
    </w:p>
    <w:p w14:paraId="305A4C98" w14:textId="5F507D64" w:rsidR="00A4327A" w:rsidRPr="00A4327A" w:rsidRDefault="00A4327A" w:rsidP="00A4327A">
      <w:pPr>
        <w:tabs>
          <w:tab w:val="left" w:pos="1290"/>
        </w:tabs>
        <w:rPr>
          <w:lang w:val="en-GB"/>
        </w:rPr>
      </w:pPr>
      <w:r>
        <w:rPr>
          <w:lang w:val="en-GB"/>
        </w:rPr>
        <w:lastRenderedPageBreak/>
        <w:t>Get Content by Search:</w:t>
      </w:r>
    </w:p>
    <w:p w14:paraId="614014B2" w14:textId="2F6A514D" w:rsidR="00F64B08" w:rsidRDefault="00A4327A" w:rsidP="00F64B08">
      <w:pPr>
        <w:rPr>
          <w:lang w:val="en-GB"/>
        </w:rPr>
      </w:pPr>
      <w:r>
        <w:rPr>
          <w:noProof/>
        </w:rPr>
        <w:drawing>
          <wp:inline distT="0" distB="0" distL="0" distR="0" wp14:anchorId="6A0E13C3" wp14:editId="6578C9BA">
            <wp:extent cx="6767830" cy="5262880"/>
            <wp:effectExtent l="0" t="0" r="0" b="0"/>
            <wp:docPr id="1458940650"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40650" name="Picture 35"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67830" cy="5262880"/>
                    </a:xfrm>
                    <a:prstGeom prst="rect">
                      <a:avLst/>
                    </a:prstGeom>
                    <a:noFill/>
                    <a:ln>
                      <a:noFill/>
                    </a:ln>
                  </pic:spPr>
                </pic:pic>
              </a:graphicData>
            </a:graphic>
          </wp:inline>
        </w:drawing>
      </w:r>
    </w:p>
    <w:p w14:paraId="350CBAC2" w14:textId="77777777" w:rsidR="00B430C8" w:rsidRDefault="00B430C8" w:rsidP="00F64B08">
      <w:pPr>
        <w:rPr>
          <w:lang w:val="en-GB"/>
        </w:rPr>
      </w:pPr>
    </w:p>
    <w:p w14:paraId="0386884B" w14:textId="77777777" w:rsidR="00B430C8" w:rsidRDefault="00B430C8" w:rsidP="00F64B08">
      <w:pPr>
        <w:rPr>
          <w:lang w:val="en-GB"/>
        </w:rPr>
      </w:pPr>
    </w:p>
    <w:p w14:paraId="0F330681" w14:textId="77777777" w:rsidR="00B430C8" w:rsidRDefault="00B430C8" w:rsidP="00F64B08">
      <w:pPr>
        <w:rPr>
          <w:lang w:val="en-GB"/>
        </w:rPr>
      </w:pPr>
    </w:p>
    <w:p w14:paraId="4B64B989" w14:textId="77777777" w:rsidR="00B430C8" w:rsidRDefault="00B430C8" w:rsidP="00F64B08">
      <w:pPr>
        <w:rPr>
          <w:lang w:val="en-GB"/>
        </w:rPr>
      </w:pPr>
    </w:p>
    <w:p w14:paraId="017FA2E6" w14:textId="77777777" w:rsidR="00B430C8" w:rsidRDefault="00B430C8" w:rsidP="00F64B08">
      <w:pPr>
        <w:rPr>
          <w:lang w:val="en-GB"/>
        </w:rPr>
      </w:pPr>
    </w:p>
    <w:p w14:paraId="405A617A" w14:textId="77777777" w:rsidR="00B430C8" w:rsidRDefault="00B430C8" w:rsidP="00F64B08">
      <w:pPr>
        <w:rPr>
          <w:lang w:val="en-GB"/>
        </w:rPr>
      </w:pPr>
    </w:p>
    <w:p w14:paraId="34FCFE4A" w14:textId="77777777" w:rsidR="00B430C8" w:rsidRDefault="00B430C8" w:rsidP="00F64B08">
      <w:pPr>
        <w:rPr>
          <w:lang w:val="en-GB"/>
        </w:rPr>
      </w:pPr>
    </w:p>
    <w:p w14:paraId="62CCBE16" w14:textId="77777777" w:rsidR="00B430C8" w:rsidRDefault="00B430C8" w:rsidP="00F64B08">
      <w:pPr>
        <w:rPr>
          <w:lang w:val="en-GB"/>
        </w:rPr>
      </w:pPr>
    </w:p>
    <w:p w14:paraId="560A73F5" w14:textId="77777777" w:rsidR="00B430C8" w:rsidRDefault="00B430C8" w:rsidP="00F64B08">
      <w:pPr>
        <w:rPr>
          <w:lang w:val="en-GB"/>
        </w:rPr>
      </w:pPr>
    </w:p>
    <w:p w14:paraId="6D9D9D9E" w14:textId="77777777" w:rsidR="00B430C8" w:rsidRDefault="00B430C8" w:rsidP="00F64B08">
      <w:pPr>
        <w:rPr>
          <w:lang w:val="en-GB"/>
        </w:rPr>
      </w:pPr>
    </w:p>
    <w:p w14:paraId="7510FA44" w14:textId="77777777" w:rsidR="00B430C8" w:rsidRDefault="00B430C8" w:rsidP="00F64B08">
      <w:pPr>
        <w:rPr>
          <w:lang w:val="en-GB"/>
        </w:rPr>
      </w:pPr>
    </w:p>
    <w:p w14:paraId="59C550EE" w14:textId="77777777" w:rsidR="00B430C8" w:rsidRDefault="00B430C8" w:rsidP="00F64B08">
      <w:pPr>
        <w:rPr>
          <w:lang w:val="en-GB"/>
        </w:rPr>
      </w:pPr>
    </w:p>
    <w:p w14:paraId="097CA66E" w14:textId="77777777" w:rsidR="00B430C8" w:rsidRDefault="00B430C8" w:rsidP="00F64B08">
      <w:pPr>
        <w:rPr>
          <w:lang w:val="en-GB"/>
        </w:rPr>
      </w:pPr>
    </w:p>
    <w:p w14:paraId="1D5A77A4" w14:textId="77777777" w:rsidR="00B430C8" w:rsidRDefault="00B430C8" w:rsidP="00F64B08">
      <w:pPr>
        <w:rPr>
          <w:lang w:val="en-GB"/>
        </w:rPr>
      </w:pPr>
    </w:p>
    <w:p w14:paraId="1F974E3B" w14:textId="77777777" w:rsidR="00B430C8" w:rsidRDefault="00B430C8" w:rsidP="00F64B08">
      <w:pPr>
        <w:rPr>
          <w:lang w:val="en-GB"/>
        </w:rPr>
      </w:pPr>
    </w:p>
    <w:p w14:paraId="593E881D" w14:textId="77777777" w:rsidR="00B430C8" w:rsidRDefault="00B430C8" w:rsidP="00F64B08">
      <w:pPr>
        <w:rPr>
          <w:lang w:val="en-GB"/>
        </w:rPr>
      </w:pPr>
    </w:p>
    <w:p w14:paraId="3242D6B4" w14:textId="77777777" w:rsidR="00B430C8" w:rsidRDefault="00B430C8" w:rsidP="00F64B08">
      <w:pPr>
        <w:rPr>
          <w:lang w:val="en-GB"/>
        </w:rPr>
      </w:pPr>
    </w:p>
    <w:p w14:paraId="5AAD9239" w14:textId="77777777" w:rsidR="00B430C8" w:rsidRDefault="00B430C8" w:rsidP="00F64B08">
      <w:pPr>
        <w:rPr>
          <w:lang w:val="en-GB"/>
        </w:rPr>
      </w:pPr>
    </w:p>
    <w:p w14:paraId="68378FD5" w14:textId="77777777" w:rsidR="00B430C8" w:rsidRDefault="00B430C8" w:rsidP="00F64B08">
      <w:pPr>
        <w:rPr>
          <w:lang w:val="en-GB"/>
        </w:rPr>
      </w:pPr>
    </w:p>
    <w:p w14:paraId="2DD693D2" w14:textId="77777777" w:rsidR="00B430C8" w:rsidRDefault="00B430C8" w:rsidP="00F64B08">
      <w:pPr>
        <w:rPr>
          <w:lang w:val="en-GB"/>
        </w:rPr>
      </w:pPr>
    </w:p>
    <w:p w14:paraId="21528FF1" w14:textId="77777777" w:rsidR="00B430C8" w:rsidRDefault="00B430C8" w:rsidP="00F64B08">
      <w:pPr>
        <w:rPr>
          <w:lang w:val="en-GB"/>
        </w:rPr>
      </w:pPr>
    </w:p>
    <w:p w14:paraId="0B123CC0" w14:textId="77777777" w:rsidR="00B430C8" w:rsidRDefault="00B430C8" w:rsidP="00F64B08">
      <w:pPr>
        <w:rPr>
          <w:lang w:val="en-GB"/>
        </w:rPr>
      </w:pPr>
    </w:p>
    <w:p w14:paraId="0D9F8966" w14:textId="77777777" w:rsidR="00B430C8" w:rsidRDefault="00B430C8" w:rsidP="00F64B08">
      <w:pPr>
        <w:rPr>
          <w:lang w:val="en-GB"/>
        </w:rPr>
      </w:pPr>
    </w:p>
    <w:p w14:paraId="52D4A046" w14:textId="6A5792C6" w:rsidR="00B430C8" w:rsidRDefault="00B430C8" w:rsidP="00F64B08">
      <w:pPr>
        <w:rPr>
          <w:lang w:val="en-GB"/>
        </w:rPr>
      </w:pPr>
      <w:r>
        <w:rPr>
          <w:lang w:val="en-GB"/>
        </w:rPr>
        <w:lastRenderedPageBreak/>
        <w:t>Get Users by search:</w:t>
      </w:r>
    </w:p>
    <w:p w14:paraId="4A93CEA4" w14:textId="5E5C68AE" w:rsidR="00B430C8" w:rsidRDefault="00B430C8" w:rsidP="00F64B08">
      <w:pPr>
        <w:rPr>
          <w:lang w:val="en-GB"/>
        </w:rPr>
      </w:pPr>
      <w:r>
        <w:rPr>
          <w:noProof/>
        </w:rPr>
        <w:drawing>
          <wp:inline distT="0" distB="0" distL="0" distR="0" wp14:anchorId="08B19E3E" wp14:editId="1A28C922">
            <wp:extent cx="5219700" cy="7581900"/>
            <wp:effectExtent l="0" t="0" r="0" b="0"/>
            <wp:docPr id="141989135"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9135" name="Picture 37"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19700" cy="7581900"/>
                    </a:xfrm>
                    <a:prstGeom prst="rect">
                      <a:avLst/>
                    </a:prstGeom>
                    <a:noFill/>
                    <a:ln>
                      <a:noFill/>
                    </a:ln>
                  </pic:spPr>
                </pic:pic>
              </a:graphicData>
            </a:graphic>
          </wp:inline>
        </w:drawing>
      </w:r>
    </w:p>
    <w:p w14:paraId="3CF2EA8E" w14:textId="77777777" w:rsidR="00C7138D" w:rsidRDefault="00C7138D" w:rsidP="00F64B08">
      <w:pPr>
        <w:rPr>
          <w:lang w:val="en-GB"/>
        </w:rPr>
      </w:pPr>
    </w:p>
    <w:p w14:paraId="4CFC3441" w14:textId="77777777" w:rsidR="00C7138D" w:rsidRDefault="00C7138D" w:rsidP="00F64B08">
      <w:pPr>
        <w:rPr>
          <w:lang w:val="en-GB"/>
        </w:rPr>
      </w:pPr>
    </w:p>
    <w:p w14:paraId="04BFEBEF" w14:textId="77777777" w:rsidR="00C7138D" w:rsidRDefault="00C7138D" w:rsidP="00F64B08">
      <w:pPr>
        <w:rPr>
          <w:lang w:val="en-GB"/>
        </w:rPr>
      </w:pPr>
    </w:p>
    <w:p w14:paraId="1FA80876" w14:textId="77777777" w:rsidR="00C7138D" w:rsidRDefault="00C7138D" w:rsidP="00F64B08">
      <w:pPr>
        <w:rPr>
          <w:lang w:val="en-GB"/>
        </w:rPr>
      </w:pPr>
    </w:p>
    <w:p w14:paraId="01CA0B90" w14:textId="77777777" w:rsidR="00C7138D" w:rsidRDefault="00C7138D" w:rsidP="00F64B08">
      <w:pPr>
        <w:rPr>
          <w:lang w:val="en-GB"/>
        </w:rPr>
      </w:pPr>
    </w:p>
    <w:p w14:paraId="1AD45015" w14:textId="77777777" w:rsidR="00C7138D" w:rsidRDefault="00C7138D" w:rsidP="00F64B08">
      <w:pPr>
        <w:rPr>
          <w:lang w:val="en-GB"/>
        </w:rPr>
      </w:pPr>
    </w:p>
    <w:p w14:paraId="3BB5BBCD" w14:textId="77777777" w:rsidR="00C7138D" w:rsidRDefault="00C7138D" w:rsidP="00F64B08">
      <w:pPr>
        <w:rPr>
          <w:lang w:val="en-GB"/>
        </w:rPr>
      </w:pPr>
    </w:p>
    <w:p w14:paraId="19E4BDD5" w14:textId="77777777" w:rsidR="00C7138D" w:rsidRDefault="00C7138D" w:rsidP="00F64B08">
      <w:pPr>
        <w:rPr>
          <w:lang w:val="en-GB"/>
        </w:rPr>
      </w:pPr>
    </w:p>
    <w:p w14:paraId="729C9482" w14:textId="77777777" w:rsidR="00C7138D" w:rsidRDefault="00C7138D" w:rsidP="00F64B08">
      <w:pPr>
        <w:rPr>
          <w:lang w:val="en-GB"/>
        </w:rPr>
      </w:pPr>
    </w:p>
    <w:p w14:paraId="5F40B810" w14:textId="77777777" w:rsidR="00C7138D" w:rsidRDefault="00C7138D" w:rsidP="00F64B08">
      <w:pPr>
        <w:rPr>
          <w:lang w:val="en-GB"/>
        </w:rPr>
      </w:pPr>
    </w:p>
    <w:p w14:paraId="6744EA84" w14:textId="20E24FE7" w:rsidR="00C7138D" w:rsidRDefault="00C7138D" w:rsidP="00F64B08">
      <w:pPr>
        <w:rPr>
          <w:lang w:val="en-GB"/>
        </w:rPr>
      </w:pPr>
      <w:r>
        <w:rPr>
          <w:lang w:val="en-GB"/>
        </w:rPr>
        <w:lastRenderedPageBreak/>
        <w:t>Post content:</w:t>
      </w:r>
    </w:p>
    <w:p w14:paraId="39FD2FAB" w14:textId="77777777" w:rsidR="00293473" w:rsidRDefault="00C7138D" w:rsidP="00F64B08">
      <w:pPr>
        <w:rPr>
          <w:lang w:val="en-GB"/>
        </w:rPr>
      </w:pPr>
      <w:r>
        <w:rPr>
          <w:noProof/>
        </w:rPr>
        <w:drawing>
          <wp:anchor distT="0" distB="0" distL="114300" distR="114300" simplePos="0" relativeHeight="251660288" behindDoc="0" locked="0" layoutInCell="1" allowOverlap="1" wp14:anchorId="5E1400B8" wp14:editId="00B78FA3">
            <wp:simplePos x="400050" y="628650"/>
            <wp:positionH relativeFrom="column">
              <wp:align>left</wp:align>
            </wp:positionH>
            <wp:positionV relativeFrom="paragraph">
              <wp:align>top</wp:align>
            </wp:positionV>
            <wp:extent cx="4324350" cy="5867400"/>
            <wp:effectExtent l="0" t="0" r="0" b="0"/>
            <wp:wrapSquare wrapText="bothSides"/>
            <wp:docPr id="70258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841"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24350" cy="5867400"/>
                    </a:xfrm>
                    <a:prstGeom prst="rect">
                      <a:avLst/>
                    </a:prstGeom>
                    <a:noFill/>
                    <a:ln>
                      <a:noFill/>
                    </a:ln>
                  </pic:spPr>
                </pic:pic>
              </a:graphicData>
            </a:graphic>
          </wp:anchor>
        </w:drawing>
      </w:r>
    </w:p>
    <w:p w14:paraId="31AFF5C6" w14:textId="77777777" w:rsidR="00293473" w:rsidRPr="00293473" w:rsidRDefault="00293473" w:rsidP="00293473">
      <w:pPr>
        <w:rPr>
          <w:lang w:val="en-GB"/>
        </w:rPr>
      </w:pPr>
    </w:p>
    <w:p w14:paraId="7ED62B92" w14:textId="77777777" w:rsidR="00293473" w:rsidRPr="00293473" w:rsidRDefault="00293473" w:rsidP="00293473">
      <w:pPr>
        <w:rPr>
          <w:lang w:val="en-GB"/>
        </w:rPr>
      </w:pPr>
    </w:p>
    <w:p w14:paraId="6E816B82" w14:textId="77777777" w:rsidR="00293473" w:rsidRPr="00293473" w:rsidRDefault="00293473" w:rsidP="00293473">
      <w:pPr>
        <w:rPr>
          <w:lang w:val="en-GB"/>
        </w:rPr>
      </w:pPr>
    </w:p>
    <w:p w14:paraId="6D8B76E9" w14:textId="77777777" w:rsidR="00293473" w:rsidRPr="00293473" w:rsidRDefault="00293473" w:rsidP="00293473">
      <w:pPr>
        <w:rPr>
          <w:lang w:val="en-GB"/>
        </w:rPr>
      </w:pPr>
    </w:p>
    <w:p w14:paraId="1A2B8760" w14:textId="77777777" w:rsidR="00293473" w:rsidRPr="00293473" w:rsidRDefault="00293473" w:rsidP="00293473">
      <w:pPr>
        <w:rPr>
          <w:lang w:val="en-GB"/>
        </w:rPr>
      </w:pPr>
    </w:p>
    <w:p w14:paraId="63C7CBF0" w14:textId="77777777" w:rsidR="00293473" w:rsidRPr="00293473" w:rsidRDefault="00293473" w:rsidP="00293473">
      <w:pPr>
        <w:rPr>
          <w:lang w:val="en-GB"/>
        </w:rPr>
      </w:pPr>
    </w:p>
    <w:p w14:paraId="0DA353A2" w14:textId="77777777" w:rsidR="00293473" w:rsidRPr="00293473" w:rsidRDefault="00293473" w:rsidP="00293473">
      <w:pPr>
        <w:rPr>
          <w:lang w:val="en-GB"/>
        </w:rPr>
      </w:pPr>
    </w:p>
    <w:p w14:paraId="2D078698" w14:textId="77777777" w:rsidR="00293473" w:rsidRPr="00293473" w:rsidRDefault="00293473" w:rsidP="00293473">
      <w:pPr>
        <w:rPr>
          <w:lang w:val="en-GB"/>
        </w:rPr>
      </w:pPr>
    </w:p>
    <w:p w14:paraId="22A8D08A" w14:textId="77777777" w:rsidR="00293473" w:rsidRPr="00293473" w:rsidRDefault="00293473" w:rsidP="00293473">
      <w:pPr>
        <w:rPr>
          <w:lang w:val="en-GB"/>
        </w:rPr>
      </w:pPr>
    </w:p>
    <w:p w14:paraId="74806B6D" w14:textId="77777777" w:rsidR="00293473" w:rsidRPr="00293473" w:rsidRDefault="00293473" w:rsidP="00293473">
      <w:pPr>
        <w:rPr>
          <w:lang w:val="en-GB"/>
        </w:rPr>
      </w:pPr>
    </w:p>
    <w:p w14:paraId="691412F2" w14:textId="77777777" w:rsidR="00293473" w:rsidRPr="00293473" w:rsidRDefault="00293473" w:rsidP="00293473">
      <w:pPr>
        <w:rPr>
          <w:lang w:val="en-GB"/>
        </w:rPr>
      </w:pPr>
    </w:p>
    <w:p w14:paraId="0A43BBC9" w14:textId="77777777" w:rsidR="00293473" w:rsidRPr="00293473" w:rsidRDefault="00293473" w:rsidP="00293473">
      <w:pPr>
        <w:rPr>
          <w:lang w:val="en-GB"/>
        </w:rPr>
      </w:pPr>
    </w:p>
    <w:p w14:paraId="67D250EE" w14:textId="77777777" w:rsidR="00293473" w:rsidRPr="00293473" w:rsidRDefault="00293473" w:rsidP="00293473">
      <w:pPr>
        <w:rPr>
          <w:lang w:val="en-GB"/>
        </w:rPr>
      </w:pPr>
    </w:p>
    <w:p w14:paraId="2C74F220" w14:textId="77777777" w:rsidR="00293473" w:rsidRPr="00293473" w:rsidRDefault="00293473" w:rsidP="00293473">
      <w:pPr>
        <w:rPr>
          <w:lang w:val="en-GB"/>
        </w:rPr>
      </w:pPr>
    </w:p>
    <w:p w14:paraId="56C4907A" w14:textId="77777777" w:rsidR="00293473" w:rsidRPr="00293473" w:rsidRDefault="00293473" w:rsidP="00293473">
      <w:pPr>
        <w:rPr>
          <w:lang w:val="en-GB"/>
        </w:rPr>
      </w:pPr>
    </w:p>
    <w:p w14:paraId="44EACB5B" w14:textId="77777777" w:rsidR="00293473" w:rsidRPr="00293473" w:rsidRDefault="00293473" w:rsidP="00293473">
      <w:pPr>
        <w:rPr>
          <w:lang w:val="en-GB"/>
        </w:rPr>
      </w:pPr>
    </w:p>
    <w:p w14:paraId="4D90DFA7" w14:textId="77777777" w:rsidR="00293473" w:rsidRPr="00293473" w:rsidRDefault="00293473" w:rsidP="00293473">
      <w:pPr>
        <w:rPr>
          <w:lang w:val="en-GB"/>
        </w:rPr>
      </w:pPr>
    </w:p>
    <w:p w14:paraId="56D79D9E" w14:textId="77777777" w:rsidR="00293473" w:rsidRPr="00293473" w:rsidRDefault="00293473" w:rsidP="00293473">
      <w:pPr>
        <w:rPr>
          <w:lang w:val="en-GB"/>
        </w:rPr>
      </w:pPr>
    </w:p>
    <w:p w14:paraId="65B1F928" w14:textId="77777777" w:rsidR="00293473" w:rsidRPr="00293473" w:rsidRDefault="00293473" w:rsidP="00293473">
      <w:pPr>
        <w:rPr>
          <w:lang w:val="en-GB"/>
        </w:rPr>
      </w:pPr>
    </w:p>
    <w:p w14:paraId="443B68AA" w14:textId="77777777" w:rsidR="00293473" w:rsidRPr="00293473" w:rsidRDefault="00293473" w:rsidP="00293473">
      <w:pPr>
        <w:rPr>
          <w:lang w:val="en-GB"/>
        </w:rPr>
      </w:pPr>
    </w:p>
    <w:p w14:paraId="2CBDA60D" w14:textId="77777777" w:rsidR="00293473" w:rsidRPr="00293473" w:rsidRDefault="00293473" w:rsidP="00293473">
      <w:pPr>
        <w:rPr>
          <w:lang w:val="en-GB"/>
        </w:rPr>
      </w:pPr>
    </w:p>
    <w:p w14:paraId="1ED5A848" w14:textId="77777777" w:rsidR="00293473" w:rsidRPr="00293473" w:rsidRDefault="00293473" w:rsidP="00293473">
      <w:pPr>
        <w:rPr>
          <w:lang w:val="en-GB"/>
        </w:rPr>
      </w:pPr>
    </w:p>
    <w:p w14:paraId="3D06DDDE" w14:textId="77777777" w:rsidR="00293473" w:rsidRPr="00293473" w:rsidRDefault="00293473" w:rsidP="00293473">
      <w:pPr>
        <w:rPr>
          <w:lang w:val="en-GB"/>
        </w:rPr>
      </w:pPr>
    </w:p>
    <w:p w14:paraId="31AA5A8A" w14:textId="77777777" w:rsidR="00293473" w:rsidRPr="00293473" w:rsidRDefault="00293473" w:rsidP="00293473">
      <w:pPr>
        <w:rPr>
          <w:lang w:val="en-GB"/>
        </w:rPr>
      </w:pPr>
    </w:p>
    <w:p w14:paraId="59C7F530" w14:textId="77777777" w:rsidR="00293473" w:rsidRPr="00293473" w:rsidRDefault="00293473" w:rsidP="00293473">
      <w:pPr>
        <w:rPr>
          <w:lang w:val="en-GB"/>
        </w:rPr>
      </w:pPr>
    </w:p>
    <w:p w14:paraId="560F7860" w14:textId="77777777" w:rsidR="00293473" w:rsidRPr="00293473" w:rsidRDefault="00293473" w:rsidP="00293473">
      <w:pPr>
        <w:rPr>
          <w:lang w:val="en-GB"/>
        </w:rPr>
      </w:pPr>
    </w:p>
    <w:p w14:paraId="058CB854" w14:textId="77777777" w:rsidR="00293473" w:rsidRPr="00293473" w:rsidRDefault="00293473" w:rsidP="00293473">
      <w:pPr>
        <w:rPr>
          <w:lang w:val="en-GB"/>
        </w:rPr>
      </w:pPr>
    </w:p>
    <w:p w14:paraId="3A8A2A96" w14:textId="77777777" w:rsidR="00293473" w:rsidRPr="00293473" w:rsidRDefault="00293473" w:rsidP="00293473">
      <w:pPr>
        <w:rPr>
          <w:lang w:val="en-GB"/>
        </w:rPr>
      </w:pPr>
    </w:p>
    <w:p w14:paraId="00EA3A52" w14:textId="77777777" w:rsidR="00293473" w:rsidRPr="00293473" w:rsidRDefault="00293473" w:rsidP="00293473">
      <w:pPr>
        <w:rPr>
          <w:lang w:val="en-GB"/>
        </w:rPr>
      </w:pPr>
    </w:p>
    <w:p w14:paraId="117B6C03" w14:textId="77777777" w:rsidR="00293473" w:rsidRPr="00293473" w:rsidRDefault="00293473" w:rsidP="00293473">
      <w:pPr>
        <w:rPr>
          <w:lang w:val="en-GB"/>
        </w:rPr>
      </w:pPr>
    </w:p>
    <w:p w14:paraId="4FB11098" w14:textId="77777777" w:rsidR="00293473" w:rsidRPr="00293473" w:rsidRDefault="00293473" w:rsidP="00293473">
      <w:pPr>
        <w:rPr>
          <w:lang w:val="en-GB"/>
        </w:rPr>
      </w:pPr>
    </w:p>
    <w:p w14:paraId="7A0FD163" w14:textId="77777777" w:rsidR="00293473" w:rsidRDefault="00293473" w:rsidP="00F64B08">
      <w:pPr>
        <w:rPr>
          <w:lang w:val="en-GB"/>
        </w:rPr>
      </w:pPr>
    </w:p>
    <w:p w14:paraId="08A37AAF" w14:textId="77777777" w:rsidR="00293473" w:rsidRDefault="00293473" w:rsidP="00F64B08">
      <w:pPr>
        <w:rPr>
          <w:lang w:val="en-GB"/>
        </w:rPr>
      </w:pPr>
    </w:p>
    <w:p w14:paraId="4096B2D5" w14:textId="77777777" w:rsidR="00293473" w:rsidRDefault="00293473" w:rsidP="00F64B08">
      <w:pPr>
        <w:rPr>
          <w:lang w:val="en-GB"/>
        </w:rPr>
      </w:pPr>
    </w:p>
    <w:p w14:paraId="3021B28F" w14:textId="77777777" w:rsidR="00293473" w:rsidRPr="00293473" w:rsidRDefault="00293473" w:rsidP="00293473">
      <w:pPr>
        <w:rPr>
          <w:lang w:val="en-GB"/>
        </w:rPr>
      </w:pPr>
    </w:p>
    <w:p w14:paraId="01A9765E" w14:textId="77777777" w:rsidR="00293473" w:rsidRPr="00293473" w:rsidRDefault="00293473" w:rsidP="00293473">
      <w:pPr>
        <w:rPr>
          <w:lang w:val="en-GB"/>
        </w:rPr>
      </w:pPr>
    </w:p>
    <w:p w14:paraId="6096E5AB" w14:textId="77777777" w:rsidR="00293473" w:rsidRPr="00293473" w:rsidRDefault="00293473" w:rsidP="00293473">
      <w:pPr>
        <w:rPr>
          <w:lang w:val="en-GB"/>
        </w:rPr>
      </w:pPr>
    </w:p>
    <w:p w14:paraId="4A5B469F" w14:textId="77777777" w:rsidR="00293473" w:rsidRPr="00293473" w:rsidRDefault="00293473" w:rsidP="00293473">
      <w:pPr>
        <w:rPr>
          <w:lang w:val="en-GB"/>
        </w:rPr>
      </w:pPr>
    </w:p>
    <w:p w14:paraId="661284E9" w14:textId="77777777" w:rsidR="00293473" w:rsidRPr="00293473" w:rsidRDefault="00293473" w:rsidP="00293473">
      <w:pPr>
        <w:rPr>
          <w:lang w:val="en-GB"/>
        </w:rPr>
      </w:pPr>
    </w:p>
    <w:p w14:paraId="61919C0F" w14:textId="77777777" w:rsidR="00293473" w:rsidRPr="00293473" w:rsidRDefault="00293473" w:rsidP="00293473">
      <w:pPr>
        <w:rPr>
          <w:lang w:val="en-GB"/>
        </w:rPr>
      </w:pPr>
    </w:p>
    <w:p w14:paraId="2DF46C1B" w14:textId="77777777" w:rsidR="00293473" w:rsidRPr="00293473" w:rsidRDefault="00293473" w:rsidP="00293473">
      <w:pPr>
        <w:rPr>
          <w:lang w:val="en-GB"/>
        </w:rPr>
      </w:pPr>
    </w:p>
    <w:p w14:paraId="0DDD7B23" w14:textId="77777777" w:rsidR="00293473" w:rsidRPr="00293473" w:rsidRDefault="00293473" w:rsidP="00293473">
      <w:pPr>
        <w:rPr>
          <w:lang w:val="en-GB"/>
        </w:rPr>
      </w:pPr>
    </w:p>
    <w:p w14:paraId="46B820C8" w14:textId="77777777" w:rsidR="00293473" w:rsidRPr="00293473" w:rsidRDefault="00293473" w:rsidP="00293473">
      <w:pPr>
        <w:rPr>
          <w:lang w:val="en-GB"/>
        </w:rPr>
      </w:pPr>
    </w:p>
    <w:p w14:paraId="2C8C727B" w14:textId="77777777" w:rsidR="00293473" w:rsidRPr="00293473" w:rsidRDefault="00293473" w:rsidP="00293473">
      <w:pPr>
        <w:rPr>
          <w:lang w:val="en-GB"/>
        </w:rPr>
      </w:pPr>
    </w:p>
    <w:p w14:paraId="5047AB40" w14:textId="77777777" w:rsidR="00293473" w:rsidRPr="00293473" w:rsidRDefault="00293473" w:rsidP="00293473">
      <w:pPr>
        <w:rPr>
          <w:lang w:val="en-GB"/>
        </w:rPr>
      </w:pPr>
    </w:p>
    <w:p w14:paraId="4F6A3E0B" w14:textId="77777777" w:rsidR="00293473" w:rsidRPr="00293473" w:rsidRDefault="00293473" w:rsidP="00293473">
      <w:pPr>
        <w:rPr>
          <w:lang w:val="en-GB"/>
        </w:rPr>
      </w:pPr>
    </w:p>
    <w:p w14:paraId="20E94686" w14:textId="77777777" w:rsidR="00293473" w:rsidRPr="00293473" w:rsidRDefault="00293473" w:rsidP="00293473">
      <w:pPr>
        <w:rPr>
          <w:lang w:val="en-GB"/>
        </w:rPr>
      </w:pPr>
    </w:p>
    <w:p w14:paraId="1DA9AC65" w14:textId="77777777" w:rsidR="00293473" w:rsidRPr="00293473" w:rsidRDefault="00293473" w:rsidP="00293473">
      <w:pPr>
        <w:rPr>
          <w:lang w:val="en-GB"/>
        </w:rPr>
      </w:pPr>
    </w:p>
    <w:p w14:paraId="7AF0ED38" w14:textId="77777777" w:rsidR="00293473" w:rsidRPr="00293473" w:rsidRDefault="00293473" w:rsidP="00293473">
      <w:pPr>
        <w:rPr>
          <w:lang w:val="en-GB"/>
        </w:rPr>
      </w:pPr>
    </w:p>
    <w:p w14:paraId="542220CD" w14:textId="77777777" w:rsidR="00293473" w:rsidRPr="00293473" w:rsidRDefault="00293473" w:rsidP="00293473">
      <w:pPr>
        <w:rPr>
          <w:lang w:val="en-GB"/>
        </w:rPr>
      </w:pPr>
    </w:p>
    <w:p w14:paraId="124BD581" w14:textId="77777777" w:rsidR="00293473" w:rsidRDefault="00293473" w:rsidP="00293473">
      <w:pPr>
        <w:rPr>
          <w:lang w:val="en-GB"/>
        </w:rPr>
      </w:pPr>
    </w:p>
    <w:p w14:paraId="7D758C3A" w14:textId="77777777" w:rsidR="00293473" w:rsidRDefault="00293473" w:rsidP="00293473">
      <w:pPr>
        <w:jc w:val="center"/>
        <w:rPr>
          <w:lang w:val="en-GB"/>
        </w:rPr>
      </w:pPr>
    </w:p>
    <w:p w14:paraId="69D6E8CE" w14:textId="77777777" w:rsidR="00293473" w:rsidRDefault="00293473" w:rsidP="00293473">
      <w:pPr>
        <w:jc w:val="center"/>
        <w:rPr>
          <w:lang w:val="en-GB"/>
        </w:rPr>
      </w:pPr>
    </w:p>
    <w:p w14:paraId="545F475F" w14:textId="496BE010" w:rsidR="00293473" w:rsidRPr="00293473" w:rsidRDefault="00293473" w:rsidP="00293473">
      <w:pPr>
        <w:rPr>
          <w:lang w:val="en-GB"/>
        </w:rPr>
      </w:pPr>
      <w:r>
        <w:rPr>
          <w:lang w:val="en-GB"/>
        </w:rPr>
        <w:lastRenderedPageBreak/>
        <w:t>Post login:</w:t>
      </w:r>
      <w:r>
        <w:rPr>
          <w:lang w:val="en-GB"/>
        </w:rPr>
        <w:tab/>
      </w:r>
    </w:p>
    <w:p w14:paraId="5597081E" w14:textId="1414046F" w:rsidR="00C7138D" w:rsidRDefault="00293473" w:rsidP="00F64B08">
      <w:pPr>
        <w:rPr>
          <w:lang w:val="en-GB"/>
        </w:rPr>
      </w:pPr>
      <w:r>
        <w:rPr>
          <w:noProof/>
        </w:rPr>
        <w:drawing>
          <wp:inline distT="0" distB="0" distL="0" distR="0" wp14:anchorId="45622A57" wp14:editId="5EFAD5A3">
            <wp:extent cx="5934075" cy="6381750"/>
            <wp:effectExtent l="0" t="0" r="9525" b="0"/>
            <wp:docPr id="1633745454"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45454" name="Picture 39" descr="A screen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6381750"/>
                    </a:xfrm>
                    <a:prstGeom prst="rect">
                      <a:avLst/>
                    </a:prstGeom>
                    <a:noFill/>
                    <a:ln>
                      <a:noFill/>
                    </a:ln>
                  </pic:spPr>
                </pic:pic>
              </a:graphicData>
            </a:graphic>
          </wp:inline>
        </w:drawing>
      </w:r>
      <w:r>
        <w:rPr>
          <w:lang w:val="en-GB"/>
        </w:rPr>
        <w:br w:type="textWrapping" w:clear="all"/>
      </w:r>
    </w:p>
    <w:p w14:paraId="70CBF67C" w14:textId="3B215574" w:rsidR="00F64B08" w:rsidRPr="007B1201" w:rsidRDefault="009D3180" w:rsidP="007B1201">
      <w:pPr>
        <w:pStyle w:val="Heading1"/>
        <w:rPr>
          <w:b w:val="0"/>
          <w:bCs/>
          <w:sz w:val="44"/>
          <w:szCs w:val="44"/>
          <w:lang w:val="en-GB"/>
        </w:rPr>
      </w:pPr>
      <w:bookmarkStart w:id="14" w:name="_Toc184746976"/>
      <w:r>
        <w:rPr>
          <w:b w:val="0"/>
          <w:bCs/>
          <w:sz w:val="44"/>
          <w:szCs w:val="44"/>
          <w:lang w:val="en-GB"/>
        </w:rPr>
        <w:t>Issues with development</w:t>
      </w:r>
      <w:r w:rsidR="00AD2F7A" w:rsidRPr="007B1201">
        <w:rPr>
          <w:b w:val="0"/>
          <w:bCs/>
          <w:sz w:val="44"/>
          <w:szCs w:val="44"/>
          <w:lang w:val="en-GB"/>
        </w:rPr>
        <w:t>:</w:t>
      </w:r>
      <w:bookmarkEnd w:id="14"/>
      <w:r w:rsidR="001C4ED9" w:rsidRPr="007B1201">
        <w:rPr>
          <w:b w:val="0"/>
          <w:bCs/>
          <w:sz w:val="44"/>
          <w:szCs w:val="44"/>
          <w:lang w:val="en-GB"/>
        </w:rPr>
        <w:tab/>
      </w:r>
    </w:p>
    <w:p w14:paraId="4260B88A" w14:textId="1829D2CD" w:rsidR="00643652" w:rsidRPr="009D3180" w:rsidRDefault="009D3180" w:rsidP="009D3180">
      <w:pPr>
        <w:rPr>
          <w:lang w:val="en-GB"/>
        </w:rPr>
      </w:pPr>
      <w:r>
        <w:rPr>
          <w:lang w:val="en-GB"/>
        </w:rPr>
        <w:t>Throughout the course of development of this site</w:t>
      </w:r>
      <w:r w:rsidR="00D12FFF">
        <w:rPr>
          <w:lang w:val="en-GB"/>
        </w:rPr>
        <w:t xml:space="preserve"> </w:t>
      </w:r>
      <w:r w:rsidR="00052CAF">
        <w:rPr>
          <w:lang w:val="en-GB"/>
        </w:rPr>
        <w:t>there have been some issues. Mainly the learning curve to web service implementation along with connection of backend and frontend via AJAX. This made development more difficult</w:t>
      </w:r>
      <w:r w:rsidR="00AD50AB">
        <w:rPr>
          <w:lang w:val="en-GB"/>
        </w:rPr>
        <w:t xml:space="preserve"> as simple additions to the site </w:t>
      </w:r>
      <w:r w:rsidR="0018201F">
        <w:rPr>
          <w:lang w:val="en-GB"/>
        </w:rPr>
        <w:t xml:space="preserve">may mean a lot of complex code </w:t>
      </w:r>
      <w:r w:rsidR="00F53F64">
        <w:rPr>
          <w:lang w:val="en-GB"/>
        </w:rPr>
        <w:t>along with the implementation of a database that has to be properly formatted.</w:t>
      </w:r>
    </w:p>
    <w:sectPr w:rsidR="00643652" w:rsidRPr="009D3180" w:rsidSect="00A31A5B">
      <w:footerReference w:type="even" r:id="rId37"/>
      <w:footerReference w:type="default" r:id="rId38"/>
      <w:pgSz w:w="11906" w:h="16838" w:code="9"/>
      <w:pgMar w:top="720" w:right="624" w:bottom="1077" w:left="624"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F0C782" w14:textId="77777777" w:rsidR="00BE7BF9" w:rsidRDefault="00BE7BF9" w:rsidP="001205A1">
      <w:r>
        <w:separator/>
      </w:r>
    </w:p>
  </w:endnote>
  <w:endnote w:type="continuationSeparator" w:id="0">
    <w:p w14:paraId="6DC5E77D" w14:textId="77777777" w:rsidR="00BE7BF9" w:rsidRDefault="00BE7BF9"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7884697"/>
      <w:docPartObj>
        <w:docPartGallery w:val="Page Numbers (Bottom of Page)"/>
        <w:docPartUnique/>
      </w:docPartObj>
    </w:sdtPr>
    <w:sdtContent>
      <w:p w14:paraId="404AAD6D" w14:textId="77777777" w:rsidR="001205A1" w:rsidRDefault="001205A1" w:rsidP="001739D4">
        <w:pPr>
          <w:pStyle w:val="Footer"/>
          <w:framePr w:wrap="none" w:vAnchor="text" w:hAnchor="margin" w:xAlign="right" w:y="1"/>
          <w:rPr>
            <w:rStyle w:val="PageNumber"/>
          </w:rPr>
        </w:pP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7B0740">
          <w:rPr>
            <w:rStyle w:val="PageNumber"/>
            <w:noProof/>
            <w:lang w:val="en-GB" w:bidi="en-GB"/>
          </w:rPr>
          <w:t>2</w:t>
        </w:r>
        <w:r>
          <w:rPr>
            <w:rStyle w:val="PageNumber"/>
            <w:lang w:val="en-GB" w:bidi="en-GB"/>
          </w:rPr>
          <w:fldChar w:fldCharType="end"/>
        </w:r>
      </w:p>
    </w:sdtContent>
  </w:sdt>
  <w:p w14:paraId="0BEC0837"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72127967"/>
      <w:docPartObj>
        <w:docPartGallery w:val="Page Numbers (Bottom of Page)"/>
        <w:docPartUnique/>
      </w:docPartObj>
    </w:sdtPr>
    <w:sdtEndPr>
      <w:rPr>
        <w:color w:val="7F7F7F" w:themeColor="background1" w:themeShade="7F"/>
        <w:spacing w:val="60"/>
      </w:rPr>
    </w:sdtEndPr>
    <w:sdtContent>
      <w:p w14:paraId="374B6FB0" w14:textId="37835AAA" w:rsidR="00ED667C" w:rsidRDefault="00ED667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4453B20" w14:textId="77777777" w:rsidR="001205A1" w:rsidRPr="00F50E51" w:rsidRDefault="001205A1">
    <w:pPr>
      <w:pStyle w:val="Footer"/>
      <w:rPr>
        <w:noProof/>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D43B65" w14:textId="77777777" w:rsidR="00BE7BF9" w:rsidRDefault="00BE7BF9" w:rsidP="001205A1">
      <w:r>
        <w:separator/>
      </w:r>
    </w:p>
  </w:footnote>
  <w:footnote w:type="continuationSeparator" w:id="0">
    <w:p w14:paraId="35E7C671" w14:textId="77777777" w:rsidR="00BE7BF9" w:rsidRDefault="00BE7BF9"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E334DE"/>
    <w:multiLevelType w:val="hybridMultilevel"/>
    <w:tmpl w:val="CB645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62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712"/>
    <w:rsid w:val="0003257B"/>
    <w:rsid w:val="00040DD6"/>
    <w:rsid w:val="000422BF"/>
    <w:rsid w:val="00052CAF"/>
    <w:rsid w:val="000611F8"/>
    <w:rsid w:val="00065C41"/>
    <w:rsid w:val="00085CC2"/>
    <w:rsid w:val="000C0FA7"/>
    <w:rsid w:val="000C4ED1"/>
    <w:rsid w:val="000E3CF8"/>
    <w:rsid w:val="00100FF6"/>
    <w:rsid w:val="001205A1"/>
    <w:rsid w:val="00132054"/>
    <w:rsid w:val="001750D3"/>
    <w:rsid w:val="0018201F"/>
    <w:rsid w:val="00193A08"/>
    <w:rsid w:val="001949C5"/>
    <w:rsid w:val="001C4ED9"/>
    <w:rsid w:val="001D1278"/>
    <w:rsid w:val="001E4A7A"/>
    <w:rsid w:val="001F595B"/>
    <w:rsid w:val="00232348"/>
    <w:rsid w:val="002560A5"/>
    <w:rsid w:val="00271458"/>
    <w:rsid w:val="002727AB"/>
    <w:rsid w:val="00286717"/>
    <w:rsid w:val="002877E8"/>
    <w:rsid w:val="00293473"/>
    <w:rsid w:val="0029593E"/>
    <w:rsid w:val="002A0391"/>
    <w:rsid w:val="002A1BDD"/>
    <w:rsid w:val="002B0D15"/>
    <w:rsid w:val="002B6B65"/>
    <w:rsid w:val="002C3444"/>
    <w:rsid w:val="002D12DB"/>
    <w:rsid w:val="002E0C6A"/>
    <w:rsid w:val="002E7C4E"/>
    <w:rsid w:val="002F6026"/>
    <w:rsid w:val="002F7846"/>
    <w:rsid w:val="0030325C"/>
    <w:rsid w:val="00303DA1"/>
    <w:rsid w:val="0031055C"/>
    <w:rsid w:val="00336BD8"/>
    <w:rsid w:val="00342F41"/>
    <w:rsid w:val="003532D0"/>
    <w:rsid w:val="003620EA"/>
    <w:rsid w:val="00362813"/>
    <w:rsid w:val="00365464"/>
    <w:rsid w:val="00371EE1"/>
    <w:rsid w:val="003956D9"/>
    <w:rsid w:val="00395A12"/>
    <w:rsid w:val="003A03F0"/>
    <w:rsid w:val="003A2C27"/>
    <w:rsid w:val="003A798E"/>
    <w:rsid w:val="003B60A4"/>
    <w:rsid w:val="003C0ACA"/>
    <w:rsid w:val="003C2B59"/>
    <w:rsid w:val="003C30D6"/>
    <w:rsid w:val="003C5C5C"/>
    <w:rsid w:val="003D28A9"/>
    <w:rsid w:val="003D3A4E"/>
    <w:rsid w:val="00405E55"/>
    <w:rsid w:val="00414712"/>
    <w:rsid w:val="00425A99"/>
    <w:rsid w:val="004301A5"/>
    <w:rsid w:val="0045574B"/>
    <w:rsid w:val="00457059"/>
    <w:rsid w:val="00467A65"/>
    <w:rsid w:val="00480F97"/>
    <w:rsid w:val="004B3CB8"/>
    <w:rsid w:val="004C3CED"/>
    <w:rsid w:val="004C6750"/>
    <w:rsid w:val="004E5D5F"/>
    <w:rsid w:val="004F1C4C"/>
    <w:rsid w:val="00521ED1"/>
    <w:rsid w:val="00540E3C"/>
    <w:rsid w:val="00546D6C"/>
    <w:rsid w:val="005A574F"/>
    <w:rsid w:val="005A5896"/>
    <w:rsid w:val="005B4F16"/>
    <w:rsid w:val="005E6947"/>
    <w:rsid w:val="005E6B25"/>
    <w:rsid w:val="005F45F6"/>
    <w:rsid w:val="005F4F46"/>
    <w:rsid w:val="00634C07"/>
    <w:rsid w:val="00643652"/>
    <w:rsid w:val="00670C6E"/>
    <w:rsid w:val="00677423"/>
    <w:rsid w:val="006A0CFD"/>
    <w:rsid w:val="006A6255"/>
    <w:rsid w:val="006C2A2B"/>
    <w:rsid w:val="006C60E6"/>
    <w:rsid w:val="006F0129"/>
    <w:rsid w:val="006F58A1"/>
    <w:rsid w:val="007106FC"/>
    <w:rsid w:val="007118D8"/>
    <w:rsid w:val="007274A8"/>
    <w:rsid w:val="007377B2"/>
    <w:rsid w:val="007776B8"/>
    <w:rsid w:val="007813DC"/>
    <w:rsid w:val="007A1E86"/>
    <w:rsid w:val="007B0740"/>
    <w:rsid w:val="007B1201"/>
    <w:rsid w:val="007C1BAB"/>
    <w:rsid w:val="007D3037"/>
    <w:rsid w:val="007D6F44"/>
    <w:rsid w:val="007E33BD"/>
    <w:rsid w:val="00814E3B"/>
    <w:rsid w:val="008405B7"/>
    <w:rsid w:val="00857A83"/>
    <w:rsid w:val="00862DE6"/>
    <w:rsid w:val="0087776F"/>
    <w:rsid w:val="0088056B"/>
    <w:rsid w:val="00884213"/>
    <w:rsid w:val="00886DCA"/>
    <w:rsid w:val="008907A6"/>
    <w:rsid w:val="00896860"/>
    <w:rsid w:val="009606D4"/>
    <w:rsid w:val="00974B64"/>
    <w:rsid w:val="00975E37"/>
    <w:rsid w:val="00981386"/>
    <w:rsid w:val="009A2603"/>
    <w:rsid w:val="009C119D"/>
    <w:rsid w:val="009D0EED"/>
    <w:rsid w:val="009D3180"/>
    <w:rsid w:val="009D34E0"/>
    <w:rsid w:val="00A037CD"/>
    <w:rsid w:val="00A07D84"/>
    <w:rsid w:val="00A14CCB"/>
    <w:rsid w:val="00A15CF7"/>
    <w:rsid w:val="00A24793"/>
    <w:rsid w:val="00A30A96"/>
    <w:rsid w:val="00A31A5B"/>
    <w:rsid w:val="00A32DA1"/>
    <w:rsid w:val="00A33B96"/>
    <w:rsid w:val="00A4327A"/>
    <w:rsid w:val="00A52DB6"/>
    <w:rsid w:val="00A63242"/>
    <w:rsid w:val="00A74A37"/>
    <w:rsid w:val="00A75770"/>
    <w:rsid w:val="00A77A8B"/>
    <w:rsid w:val="00A81248"/>
    <w:rsid w:val="00A84125"/>
    <w:rsid w:val="00AA0ED6"/>
    <w:rsid w:val="00AA1128"/>
    <w:rsid w:val="00AB0F0B"/>
    <w:rsid w:val="00AB229A"/>
    <w:rsid w:val="00AC4CE7"/>
    <w:rsid w:val="00AD2401"/>
    <w:rsid w:val="00AD2F7A"/>
    <w:rsid w:val="00AD50AB"/>
    <w:rsid w:val="00B06271"/>
    <w:rsid w:val="00B10DE0"/>
    <w:rsid w:val="00B24C87"/>
    <w:rsid w:val="00B430C8"/>
    <w:rsid w:val="00B474B4"/>
    <w:rsid w:val="00B52C86"/>
    <w:rsid w:val="00B52DD3"/>
    <w:rsid w:val="00B85665"/>
    <w:rsid w:val="00BA0721"/>
    <w:rsid w:val="00BA123C"/>
    <w:rsid w:val="00BA7049"/>
    <w:rsid w:val="00BD564D"/>
    <w:rsid w:val="00BE79A0"/>
    <w:rsid w:val="00BE7BF9"/>
    <w:rsid w:val="00BF0AFE"/>
    <w:rsid w:val="00BF1816"/>
    <w:rsid w:val="00C1458F"/>
    <w:rsid w:val="00C478D8"/>
    <w:rsid w:val="00C66528"/>
    <w:rsid w:val="00C673F6"/>
    <w:rsid w:val="00C7138D"/>
    <w:rsid w:val="00C915F0"/>
    <w:rsid w:val="00C977CF"/>
    <w:rsid w:val="00CA31B5"/>
    <w:rsid w:val="00CA617A"/>
    <w:rsid w:val="00CA6793"/>
    <w:rsid w:val="00CC6517"/>
    <w:rsid w:val="00CD5838"/>
    <w:rsid w:val="00CE1DCC"/>
    <w:rsid w:val="00CF1969"/>
    <w:rsid w:val="00CF6CA8"/>
    <w:rsid w:val="00D12FFF"/>
    <w:rsid w:val="00D30E9A"/>
    <w:rsid w:val="00D455D9"/>
    <w:rsid w:val="00D52973"/>
    <w:rsid w:val="00D52BC5"/>
    <w:rsid w:val="00D53263"/>
    <w:rsid w:val="00D626E7"/>
    <w:rsid w:val="00D67534"/>
    <w:rsid w:val="00D91CD8"/>
    <w:rsid w:val="00DB2FCF"/>
    <w:rsid w:val="00DB7C4C"/>
    <w:rsid w:val="00DC7E83"/>
    <w:rsid w:val="00E17E88"/>
    <w:rsid w:val="00E341CD"/>
    <w:rsid w:val="00E41365"/>
    <w:rsid w:val="00E64F39"/>
    <w:rsid w:val="00E859F8"/>
    <w:rsid w:val="00EB375C"/>
    <w:rsid w:val="00EB5435"/>
    <w:rsid w:val="00ED31AF"/>
    <w:rsid w:val="00ED667C"/>
    <w:rsid w:val="00EE06C2"/>
    <w:rsid w:val="00EF5674"/>
    <w:rsid w:val="00EF6BA3"/>
    <w:rsid w:val="00F41239"/>
    <w:rsid w:val="00F50E51"/>
    <w:rsid w:val="00F53195"/>
    <w:rsid w:val="00F53F64"/>
    <w:rsid w:val="00F56B31"/>
    <w:rsid w:val="00F64B08"/>
    <w:rsid w:val="00F65729"/>
    <w:rsid w:val="00F751B0"/>
    <w:rsid w:val="00F76224"/>
    <w:rsid w:val="00F779F9"/>
    <w:rsid w:val="00F80509"/>
    <w:rsid w:val="00F925E1"/>
    <w:rsid w:val="00FB3A8B"/>
    <w:rsid w:val="00FB65B8"/>
    <w:rsid w:val="00FC49AE"/>
    <w:rsid w:val="00FD2FC3"/>
    <w:rsid w:val="00FD78FE"/>
    <w:rsid w:val="00FE6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01F57"/>
  <w15:chartTrackingRefBased/>
  <w15:docId w15:val="{239CCD78-2FBC-4AAB-AD74-7FE6E2A8C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7377B2"/>
  </w:style>
  <w:style w:type="paragraph" w:styleId="Heading1">
    <w:name w:val="heading 1"/>
    <w:basedOn w:val="Normal"/>
    <w:next w:val="Normal"/>
    <w:link w:val="Heading1Char"/>
    <w:qFormat/>
    <w:rsid w:val="00BD564D"/>
    <w:pPr>
      <w:keepNext/>
      <w:keepLines/>
      <w:spacing w:before="240"/>
      <w:outlineLvl w:val="0"/>
    </w:pPr>
    <w:rPr>
      <w:rFonts w:asciiTheme="majorHAnsi" w:eastAsiaTheme="majorEastAsia" w:hAnsiTheme="majorHAnsi" w:cstheme="majorBidi"/>
      <w:b/>
      <w:sz w:val="60"/>
      <w:szCs w:val="32"/>
    </w:rPr>
  </w:style>
  <w:style w:type="paragraph" w:styleId="Heading2">
    <w:name w:val="heading 2"/>
    <w:basedOn w:val="Normal"/>
    <w:next w:val="Normal"/>
    <w:link w:val="Heading2Char"/>
    <w:uiPriority w:val="1"/>
    <w:qFormat/>
    <w:rsid w:val="00A07D84"/>
    <w:pPr>
      <w:keepNext/>
      <w:keepLines/>
      <w:outlineLvl w:val="1"/>
    </w:pPr>
    <w:rPr>
      <w:rFonts w:eastAsiaTheme="majorEastAsia" w:cstheme="majorBidi"/>
      <w:sz w:val="36"/>
      <w:szCs w:val="26"/>
    </w:rPr>
  </w:style>
  <w:style w:type="paragraph" w:styleId="Heading3">
    <w:name w:val="heading 3"/>
    <w:basedOn w:val="Normal"/>
    <w:next w:val="Normal"/>
    <w:link w:val="Heading3Char"/>
    <w:uiPriority w:val="2"/>
    <w:qFormat/>
    <w:rsid w:val="002C3444"/>
    <w:pPr>
      <w:keepNext/>
      <w:keepLines/>
      <w:outlineLvl w:val="2"/>
    </w:pPr>
    <w:rPr>
      <w:rFonts w:eastAsiaTheme="majorEastAsia" w:cstheme="majorBidi"/>
      <w:sz w:val="32"/>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BD564D"/>
    <w:rPr>
      <w:rFonts w:asciiTheme="majorHAnsi" w:eastAsiaTheme="majorEastAsia" w:hAnsiTheme="majorHAnsi" w:cstheme="majorBidi"/>
      <w:b/>
      <w:sz w:val="60"/>
      <w:szCs w:val="32"/>
    </w:rPr>
  </w:style>
  <w:style w:type="character" w:customStyle="1" w:styleId="Heading2Char">
    <w:name w:val="Heading 2 Char"/>
    <w:basedOn w:val="DefaultParagraphFont"/>
    <w:link w:val="Heading2"/>
    <w:uiPriority w:val="1"/>
    <w:rsid w:val="00A07D84"/>
    <w:rPr>
      <w:rFonts w:eastAsiaTheme="majorEastAsia" w:cstheme="majorBidi"/>
      <w:sz w:val="36"/>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2C3444"/>
    <w:rPr>
      <w:rFonts w:eastAsiaTheme="majorEastAsia" w:cstheme="majorBidi"/>
      <w:sz w:val="32"/>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FC49AE"/>
    <w:rPr>
      <w:i w:val="0"/>
      <w:iCs/>
      <w:color w:val="00C1C7" w:themeColor="accent2"/>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TOCHeading">
    <w:name w:val="TOC Heading"/>
    <w:basedOn w:val="Heading1"/>
    <w:next w:val="Normal"/>
    <w:uiPriority w:val="39"/>
    <w:unhideWhenUsed/>
    <w:qFormat/>
    <w:rsid w:val="00ED667C"/>
    <w:pPr>
      <w:spacing w:line="259" w:lineRule="auto"/>
      <w:outlineLvl w:val="9"/>
    </w:pPr>
    <w:rPr>
      <w:b w:val="0"/>
      <w:color w:val="0D294E" w:themeColor="accent1" w:themeShade="BF"/>
      <w:sz w:val="32"/>
    </w:rPr>
  </w:style>
  <w:style w:type="paragraph" w:styleId="TOC1">
    <w:name w:val="toc 1"/>
    <w:basedOn w:val="Normal"/>
    <w:next w:val="Normal"/>
    <w:autoRedefine/>
    <w:uiPriority w:val="39"/>
    <w:rsid w:val="00ED667C"/>
    <w:pPr>
      <w:spacing w:after="100"/>
    </w:pPr>
  </w:style>
  <w:style w:type="paragraph" w:styleId="TOC2">
    <w:name w:val="toc 2"/>
    <w:basedOn w:val="Normal"/>
    <w:next w:val="Normal"/>
    <w:autoRedefine/>
    <w:uiPriority w:val="39"/>
    <w:rsid w:val="00ED667C"/>
    <w:pPr>
      <w:spacing w:after="100"/>
      <w:ind w:left="240"/>
    </w:pPr>
  </w:style>
  <w:style w:type="character" w:styleId="Hyperlink">
    <w:name w:val="Hyperlink"/>
    <w:basedOn w:val="DefaultParagraphFont"/>
    <w:uiPriority w:val="99"/>
    <w:unhideWhenUsed/>
    <w:rsid w:val="00ED667C"/>
    <w:rPr>
      <w:color w:val="0000FF" w:themeColor="hyperlink"/>
      <w:u w:val="single"/>
    </w:rPr>
  </w:style>
  <w:style w:type="paragraph" w:styleId="TOC3">
    <w:name w:val="toc 3"/>
    <w:basedOn w:val="Normal"/>
    <w:next w:val="Normal"/>
    <w:autoRedefine/>
    <w:uiPriority w:val="39"/>
    <w:rsid w:val="00A07D84"/>
    <w:pPr>
      <w:spacing w:after="100"/>
      <w:ind w:left="480"/>
    </w:pPr>
  </w:style>
  <w:style w:type="paragraph" w:styleId="ListParagraph">
    <w:name w:val="List Paragraph"/>
    <w:basedOn w:val="Normal"/>
    <w:uiPriority w:val="34"/>
    <w:semiHidden/>
    <w:qFormat/>
    <w:rsid w:val="001C4E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433746">
      <w:bodyDiv w:val="1"/>
      <w:marLeft w:val="0"/>
      <w:marRight w:val="0"/>
      <w:marTop w:val="0"/>
      <w:marBottom w:val="0"/>
      <w:divBdr>
        <w:top w:val="none" w:sz="0" w:space="0" w:color="auto"/>
        <w:left w:val="none" w:sz="0" w:space="0" w:color="auto"/>
        <w:bottom w:val="none" w:sz="0" w:space="0" w:color="auto"/>
        <w:right w:val="none" w:sz="0" w:space="0" w:color="auto"/>
      </w:divBdr>
    </w:div>
    <w:div w:id="414935343">
      <w:bodyDiv w:val="1"/>
      <w:marLeft w:val="0"/>
      <w:marRight w:val="0"/>
      <w:marTop w:val="0"/>
      <w:marBottom w:val="0"/>
      <w:divBdr>
        <w:top w:val="none" w:sz="0" w:space="0" w:color="auto"/>
        <w:left w:val="none" w:sz="0" w:space="0" w:color="auto"/>
        <w:bottom w:val="none" w:sz="0" w:space="0" w:color="auto"/>
        <w:right w:val="none" w:sz="0" w:space="0" w:color="auto"/>
      </w:divBdr>
    </w:div>
    <w:div w:id="915016038">
      <w:bodyDiv w:val="1"/>
      <w:marLeft w:val="0"/>
      <w:marRight w:val="0"/>
      <w:marTop w:val="0"/>
      <w:marBottom w:val="0"/>
      <w:divBdr>
        <w:top w:val="none" w:sz="0" w:space="0" w:color="auto"/>
        <w:left w:val="none" w:sz="0" w:space="0" w:color="auto"/>
        <w:bottom w:val="none" w:sz="0" w:space="0" w:color="auto"/>
        <w:right w:val="none" w:sz="0" w:space="0" w:color="auto"/>
      </w:divBdr>
    </w:div>
    <w:div w:id="1265266662">
      <w:bodyDiv w:val="1"/>
      <w:marLeft w:val="0"/>
      <w:marRight w:val="0"/>
      <w:marTop w:val="0"/>
      <w:marBottom w:val="0"/>
      <w:divBdr>
        <w:top w:val="none" w:sz="0" w:space="0" w:color="auto"/>
        <w:left w:val="none" w:sz="0" w:space="0" w:color="auto"/>
        <w:bottom w:val="none" w:sz="0" w:space="0" w:color="auto"/>
        <w:right w:val="none" w:sz="0" w:space="0" w:color="auto"/>
      </w:divBdr>
    </w:div>
    <w:div w:id="1865172130">
      <w:bodyDiv w:val="1"/>
      <w:marLeft w:val="0"/>
      <w:marRight w:val="0"/>
      <w:marTop w:val="0"/>
      <w:marBottom w:val="0"/>
      <w:divBdr>
        <w:top w:val="none" w:sz="0" w:space="0" w:color="auto"/>
        <w:left w:val="none" w:sz="0" w:space="0" w:color="auto"/>
        <w:bottom w:val="none" w:sz="0" w:space="0" w:color="auto"/>
        <w:right w:val="none" w:sz="0" w:space="0" w:color="auto"/>
      </w:divBdr>
    </w:div>
    <w:div w:id="206740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lip\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4.xml><?xml version="1.0" encoding="utf-8"?>
<ds:datastoreItem xmlns:ds="http://schemas.openxmlformats.org/officeDocument/2006/customXml" ds:itemID="{1FC2F95B-8328-4EAE-A8B1-9CAC85DFB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Jazzy student report.dotx</Template>
  <TotalTime>238</TotalTime>
  <Pages>14</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dc:creator>
  <cp:keywords/>
  <dc:description/>
  <cp:lastModifiedBy>jim bill</cp:lastModifiedBy>
  <cp:revision>229</cp:revision>
  <dcterms:created xsi:type="dcterms:W3CDTF">2024-10-30T17:25:00Z</dcterms:created>
  <dcterms:modified xsi:type="dcterms:W3CDTF">2024-12-10T18:15:00Z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